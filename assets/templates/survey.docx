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="0005312D" w:rsidP="00F37B7C" w:rsidRDefault="00553684" w14:paraId="2977C893" w14:textId="236965EA">
      <w:pPr>
        <w:pStyle w:val="Style1"/>
        <w:tabs>
          <w:tab w:val="center" w:pos="4694"/>
          <w:tab w:val="left" w:pos="6536"/>
        </w:tabs>
        <w:kinsoku w:val="0"/>
        <w:autoSpaceDE/>
        <w:autoSpaceDN/>
        <w:adjustRightInd/>
        <w:spacing w:after="0"/>
        <w:rPr>
          <w:rFonts w:cs="Tahoma" w:asciiTheme="minorHAnsi" w:hAnsiTheme="minorHAnsi"/>
          <w:b/>
          <w:bCs/>
          <w:sz w:val="20"/>
          <w:szCs w:val="20"/>
        </w:rPr>
      </w:pPr>
      <w:r>
        <w:rPr>
          <w:rFonts w:cs="Tahoma" w:asciiTheme="minorHAnsi" w:hAnsiTheme="minorHAnsi"/>
          <w:b/>
          <w:bCs/>
          <w:sz w:val="20"/>
          <w:szCs w:val="20"/>
        </w:rPr>
        <w:tab/>
      </w:r>
      <w:r w:rsidR="00215C65">
        <w:rPr>
          <w:rFonts w:cs="Tahoma" w:asciiTheme="minorHAnsi" w:hAnsiTheme="min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77C9A5" wp14:editId="1638FDB2">
                <wp:simplePos x="0" y="0"/>
                <wp:positionH relativeFrom="column">
                  <wp:posOffset>4670425</wp:posOffset>
                </wp:positionH>
                <wp:positionV relativeFrom="paragraph">
                  <wp:posOffset>-62865</wp:posOffset>
                </wp:positionV>
                <wp:extent cx="1383030" cy="278130"/>
                <wp:effectExtent l="3175" t="3810" r="4445" b="3810"/>
                <wp:wrapNone/>
                <wp:docPr id="679963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312D" w:rsidRDefault="0005312D" w14:paraId="2977C9B5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30182A2">
              <v:shapetype id="_x0000_t202" coordsize="21600,21600" o:spt="202" path="m,l,21600r21600,l21600,xe" w14:anchorId="2977C9A5">
                <v:stroke joinstyle="miter"/>
                <v:path gradientshapeok="t" o:connecttype="rect"/>
              </v:shapetype>
              <v:shape id="Text Box 2" style="position:absolute;margin-left:367.75pt;margin-top:-4.95pt;width:108.9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">
                <v:textbox>
                  <w:txbxContent>
                    <w:p w:rsidR="0005312D" w:rsidRDefault="0005312D" w14:paraId="672A6659" w14:textId="77777777"/>
                  </w:txbxContent>
                </v:textbox>
              </v:shape>
            </w:pict>
          </mc:Fallback>
        </mc:AlternateContent>
      </w:r>
      <w:r>
        <w:rPr>
          <w:rFonts w:cs="Tahoma" w:asciiTheme="minorHAnsi" w:hAnsiTheme="minorHAnsi"/>
          <w:b/>
          <w:bCs/>
          <w:sz w:val="20"/>
          <w:szCs w:val="20"/>
        </w:rPr>
        <w:tab/>
      </w:r>
    </w:p>
    <w:p w:rsidR="006C6921" w:rsidP="006C6921" w:rsidRDefault="00553684" w14:paraId="2977C89B" w14:textId="53524171">
      <w:pPr>
        <w:pStyle w:val="Style1"/>
        <w:kinsoku w:val="0"/>
        <w:autoSpaceDE/>
        <w:autoSpaceDN/>
        <w:adjustRightInd/>
        <w:spacing w:after="0"/>
        <w:jc w:val="center"/>
        <w:rPr>
          <w:rFonts w:cs="Arial" w:asciiTheme="minorHAnsi" w:hAnsiTheme="minorHAnsi"/>
          <w:b/>
          <w:bCs/>
          <w:sz w:val="20"/>
          <w:szCs w:val="20"/>
        </w:rPr>
      </w:pPr>
      <w:r>
        <w:rPr>
          <w:rFonts w:cs="Arial" w:asciiTheme="minorHAnsi" w:hAnsiTheme="minorHAnsi"/>
          <w:b/>
          <w:bCs/>
          <w:sz w:val="20"/>
          <w:szCs w:val="20"/>
        </w:rPr>
        <w:t>SITE INSPECTION REPORT FOR NEW PROJECT WITH/WITHOUT ECC APPLICATIONS</w:t>
      </w:r>
      <w:r>
        <w:rPr>
          <w:rFonts w:cs="Arial" w:asciiTheme="minorHAnsi" w:hAnsiTheme="minorHAnsi"/>
          <w:b/>
          <w:bCs/>
          <w:sz w:val="20"/>
          <w:szCs w:val="20"/>
        </w:rPr>
        <w:br/>
      </w:r>
      <w:r>
        <w:rPr>
          <w:rFonts w:cs="Arial" w:asciiTheme="minorHAnsi" w:hAnsiTheme="minorHAnsi"/>
          <w:b/>
          <w:bCs/>
          <w:sz w:val="20"/>
          <w:szCs w:val="20"/>
        </w:rPr>
        <w:t>Report Control Number</w:t>
      </w:r>
      <w:r w:rsidR="00B0545F">
        <w:rPr>
          <w:rFonts w:cs="Arial" w:asciiTheme="minorHAnsi" w:hAnsiTheme="minorHAnsi"/>
          <w:b/>
          <w:bCs/>
          <w:sz w:val="20"/>
          <w:szCs w:val="20"/>
        </w:rPr>
        <w:t xml:space="preserve"> {survey_report_control_no}</w:t>
      </w:r>
      <w:r>
        <w:rPr>
          <w:rFonts w:cs="Arial" w:asciiTheme="minorHAnsi" w:hAnsiTheme="minorHAnsi"/>
          <w:b/>
          <w:bCs/>
          <w:sz w:val="20"/>
          <w:szCs w:val="20"/>
        </w:rPr>
        <w:br/>
      </w:r>
      <w:r>
        <w:rPr>
          <w:rFonts w:cs="Arial" w:asciiTheme="minorHAnsi" w:hAnsiTheme="minorHAnsi"/>
          <w:b/>
          <w:bCs/>
          <w:sz w:val="20"/>
          <w:szCs w:val="20"/>
        </w:rPr>
        <w:t>Date of Inspection:</w:t>
      </w:r>
      <w:r w:rsidR="00B0545F">
        <w:rPr>
          <w:rFonts w:cs="Arial" w:asciiTheme="minorHAnsi" w:hAnsiTheme="minorHAnsi"/>
          <w:b/>
          <w:bCs/>
          <w:sz w:val="20"/>
          <w:szCs w:val="20"/>
        </w:rPr>
        <w:t xml:space="preserve"> {survey_inspection_date}</w:t>
      </w:r>
    </w:p>
    <w:p w:rsidR="006C6921" w:rsidP="00F37B7C" w:rsidRDefault="006C6921" w14:paraId="2977C89D" w14:textId="77777777">
      <w:pPr>
        <w:spacing w:after="0"/>
        <w:ind w:firstLine="0"/>
        <w:rPr>
          <w:szCs w:val="24"/>
        </w:rPr>
      </w:pPr>
    </w:p>
    <w:tbl>
      <w:tblPr>
        <w:tblStyle w:val="TableGrid"/>
        <w:tblW w:w="936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2084"/>
        <w:gridCol w:w="166"/>
        <w:gridCol w:w="90"/>
        <w:gridCol w:w="22"/>
        <w:gridCol w:w="248"/>
        <w:gridCol w:w="2115"/>
        <w:gridCol w:w="2025"/>
      </w:tblGrid>
      <w:tr w:rsidR="0005312D" w:rsidTr="079E2B14" w14:paraId="2977C8A2" w14:textId="77777777">
        <w:trPr>
          <w:trHeight w:val="20"/>
          <w:jc w:val="center"/>
        </w:trPr>
        <w:tc>
          <w:tcPr>
            <w:tcW w:w="4694" w:type="dxa"/>
            <w:gridSpan w:val="2"/>
            <w:tcMar/>
          </w:tcPr>
          <w:p w:rsidR="0005312D" w:rsidP="00F37B7C" w:rsidRDefault="00553684" w14:paraId="2977C89E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Project Name: {survey_project_name}</w:t>
            </w:r>
          </w:p>
        </w:tc>
        <w:tc>
          <w:tcPr>
            <w:tcW w:w="4666" w:type="dxa"/>
            <w:gridSpan w:val="6"/>
            <w:tcMar/>
          </w:tcPr>
          <w:p w:rsidR="0005312D" w:rsidP="00F37B7C" w:rsidRDefault="00553684" w14:paraId="2977C89F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Reference Code: {survey_reference_code}</w:t>
            </w:r>
          </w:p>
          <w:p w:rsidR="0005312D" w:rsidP="00F37B7C" w:rsidRDefault="0005312D" w14:paraId="2977C8A0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553684" w14:paraId="2977C8A1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Date: {survey_date}</w:t>
            </w:r>
          </w:p>
        </w:tc>
      </w:tr>
      <w:tr w:rsidR="0005312D" w:rsidTr="079E2B14" w14:paraId="2977C8B5" w14:textId="77777777">
        <w:trPr>
          <w:trHeight w:val="20"/>
          <w:jc w:val="center"/>
        </w:trPr>
        <w:tc>
          <w:tcPr>
            <w:tcW w:w="4694" w:type="dxa"/>
            <w:gridSpan w:val="2"/>
            <w:tcMar/>
          </w:tcPr>
          <w:p w:rsidR="0005312D" w:rsidP="00F37B7C" w:rsidRDefault="00553684" w14:paraId="2977C8A3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Proponent Name: {survey_proponent_name}</w:t>
            </w:r>
          </w:p>
          <w:p w:rsidR="0005312D" w:rsidP="00F37B7C" w:rsidRDefault="0005312D" w14:paraId="2977C8A4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A5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A6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A7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553684" w14:paraId="2977C8A8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Contact Person: {survey_contact_person}</w:t>
            </w:r>
          </w:p>
          <w:p w:rsidR="0005312D" w:rsidP="00F37B7C" w:rsidRDefault="00553684" w14:paraId="2977C8A9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Position: {survey_contact_position}</w:t>
            </w:r>
          </w:p>
          <w:p w:rsidR="0005312D" w:rsidP="00F37B7C" w:rsidRDefault="00553684" w14:paraId="2977C8AA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Contact No.: {survey_contact_number}</w:t>
            </w:r>
          </w:p>
          <w:p w:rsidR="0005312D" w:rsidP="00F37B7C" w:rsidRDefault="00553684" w14:paraId="2977C8AB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Email Address: {survey_email}</w:t>
            </w:r>
          </w:p>
        </w:tc>
        <w:tc>
          <w:tcPr>
            <w:tcW w:w="4666" w:type="dxa"/>
            <w:gridSpan w:val="6"/>
            <w:tcMar/>
          </w:tcPr>
          <w:p w:rsidR="0005312D" w:rsidP="00F37B7C" w:rsidRDefault="00553684" w14:paraId="2977C8AC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Project Location: {survey_project_location}</w:t>
            </w:r>
          </w:p>
          <w:p w:rsidR="0005312D" w:rsidP="00F37B7C" w:rsidRDefault="0005312D" w14:paraId="2977C8AD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AE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AF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553684" w14:paraId="2977C8B0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Geo Coordinates: {survey_geo}</w:t>
            </w:r>
          </w:p>
          <w:p w:rsidR="0005312D" w:rsidP="00F37B7C" w:rsidRDefault="0005312D" w14:paraId="2977C8B1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B2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05312D" w14:paraId="2977C8B3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</w:p>
          <w:p w:rsidR="0005312D" w:rsidP="00F37B7C" w:rsidRDefault="00553684" w14:paraId="2977C8B4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Area Size: {survey_area_size}</w:t>
            </w:r>
          </w:p>
        </w:tc>
      </w:tr>
      <w:tr w:rsidR="0005312D" w:rsidTr="079E2B14" w14:paraId="2977C8BC" w14:textId="77777777">
        <w:trPr>
          <w:trHeight w:val="20"/>
          <w:jc w:val="center"/>
        </w:trPr>
        <w:tc>
          <w:tcPr>
            <w:tcW w:w="9360" w:type="dxa"/>
            <w:gridSpan w:val="8"/>
            <w:tcMar/>
          </w:tcPr>
          <w:p w:rsidR="0005312D" w:rsidP="00F37B7C" w:rsidRDefault="00553684" w14:paraId="2977C8B6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Purpose:</w:t>
            </w:r>
          </w:p>
          <w:p w:rsidR="0005312D" w:rsidP="00F37B7C" w:rsidRDefault="00553684" w14:paraId="2977C8B7" w14:textId="22C9BD9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bookmarkEnd w:id="0"/>
            <w:r w:rsidR="00553684">
              <w:rPr>
                <w:sz w:val="20"/>
                <w:szCs w:val="20"/>
              </w:rPr>
              <w:t xml:space="preserve"> </w:t>
            </w:r>
            <w:r w:rsidR="7CC12147">
              <w:rPr>
                <w:sz w:val="20"/>
                <w:szCs w:val="20"/>
              </w:rPr>
              <w:t xml:space="preserve">{cb_survey_purpose_ecc_application}</w:t>
            </w:r>
            <w:r w:rsidR="00553684">
              <w:rPr>
                <w:sz w:val="20"/>
                <w:szCs w:val="20"/>
              </w:rPr>
              <w:t xml:space="preserve"> ECC Application  </w:t>
            </w:r>
            <w:r>
              <w:rPr>
                <w:sz w:val="20"/>
                <w:szCs w:val="24"/>
              </w:rPr>
            </w:r>
            <w:r w:rsidR="00553684">
              <w:rPr>
                <w:sz w:val="20"/>
                <w:szCs w:val="20"/>
              </w:rPr>
              <w:t xml:space="preserve"> </w:t>
            </w:r>
            <w:r w:rsidR="11963980">
              <w:rPr>
                <w:sz w:val="20"/>
                <w:szCs w:val="20"/>
              </w:rPr>
              <w:t xml:space="preserve">  </w:t>
            </w:r>
            <w:r w:rsidR="2663D692">
              <w:rPr>
                <w:sz w:val="20"/>
                <w:szCs w:val="20"/>
              </w:rPr>
              <w:t xml:space="preserve">{cb_survey_purpose_ecc_amendment}</w:t>
            </w:r>
            <w:r w:rsidR="00553684">
              <w:rPr>
                <w:sz w:val="20"/>
                <w:szCs w:val="20"/>
              </w:rPr>
              <w:t xml:space="preserve"> ECC Amendment</w:t>
            </w:r>
          </w:p>
          <w:p w:rsidR="0005312D" w:rsidP="00F37B7C" w:rsidRDefault="0005312D" w14:paraId="2977C8B8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  <w:p w:rsidR="0005312D" w:rsidP="00F37B7C" w:rsidRDefault="00553684" w14:paraId="2977C8B9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Document Type:</w:t>
            </w:r>
          </w:p>
          <w:p w:rsidR="0005312D" w:rsidP="00F37B7C" w:rsidRDefault="00553684" w14:paraId="2977C8BA" w14:textId="33289604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bookmarkEnd w:id="2"/>
            <w:r w:rsidR="109C5E53">
              <w:rPr>
                <w:sz w:val="20"/>
                <w:szCs w:val="20"/>
              </w:rPr>
              <w:t xml:space="preserve">{cb_survey_doc_iee}</w:t>
            </w:r>
            <w:r w:rsidR="109C5E53">
              <w:rPr>
                <w:sz w:val="20"/>
                <w:szCs w:val="20"/>
              </w:rPr>
              <w:t xml:space="preserve"/>
            </w:r>
            <w:r w:rsidR="00553684">
              <w:rPr>
                <w:sz w:val="20"/>
                <w:szCs w:val="20"/>
              </w:rPr>
              <w:t xml:space="preserve">  IEE</w:t>
            </w:r>
            <w:r w:rsidR="00553684">
              <w:rPr>
                <w:sz w:val="20"/>
                <w:szCs w:val="20"/>
              </w:rPr>
              <w:t xml:space="preserve"> Checklist </w:t>
            </w:r>
            <w:r w:rsidR="3AE389A0">
              <w:rPr>
                <w:sz w:val="20"/>
                <w:szCs w:val="20"/>
              </w:rPr>
              <w:t xml:space="preserve">   </w:t>
            </w:r>
            <w:r w:rsidR="00553684">
              <w:rPr>
                <w:sz w:val="20"/>
                <w:szCs w:val="20"/>
              </w:rPr>
              <w:t xml:space="preserve"> </w:t>
            </w:r>
            <w:r w:rsidR="09A2A2F9">
              <w:rPr>
                <w:sz w:val="20"/>
                <w:szCs w:val="20"/>
              </w:rPr>
              <w:t xml:space="preserve">{cb_survey_doc_eis}</w:t>
            </w:r>
            <w:r>
              <w:rPr>
                <w:sz w:val="20"/>
                <w:szCs w:val="24"/>
              </w:rPr>
            </w:r>
            <w:r w:rsidR="00553684">
              <w:rPr>
                <w:sz w:val="20"/>
                <w:szCs w:val="20"/>
              </w:rPr>
              <w:t xml:space="preserve"> EIS  </w:t>
            </w:r>
            <w:r w:rsidR="596263D7">
              <w:rPr>
                <w:sz w:val="20"/>
                <w:szCs w:val="20"/>
              </w:rPr>
              <w:t xml:space="preserve">   </w:t>
            </w:r>
            <w:r w:rsidR="73C1003B">
              <w:rPr>
                <w:sz w:val="20"/>
                <w:szCs w:val="20"/>
              </w:rPr>
              <w:t xml:space="preserve">{cb_survey_doc_eprmp} </w:t>
            </w:r>
            <w:r>
              <w:rPr>
                <w:sz w:val="20"/>
                <w:szCs w:val="24"/>
              </w:rPr>
            </w:r>
            <w:r w:rsidR="00553684">
              <w:rPr>
                <w:sz w:val="20"/>
                <w:szCs w:val="20"/>
              </w:rPr>
              <w:t xml:space="preserve">EPRMP </w:t>
            </w:r>
            <w:r w:rsidR="0EB6E9C3">
              <w:rPr>
                <w:sz w:val="20"/>
                <w:szCs w:val="20"/>
              </w:rPr>
              <w:t xml:space="preserve">    </w:t>
            </w:r>
            <w:r w:rsidR="7B74D630">
              <w:rPr>
                <w:sz w:val="20"/>
                <w:szCs w:val="20"/>
              </w:rPr>
              <w:t xml:space="preserve">{cb_survey_doc_peis} </w:t>
            </w:r>
            <w:r>
              <w:rPr>
                <w:sz w:val="20"/>
                <w:szCs w:val="24"/>
              </w:rPr>
            </w:r>
            <w:r w:rsidR="00553684">
              <w:rPr>
                <w:sz w:val="20"/>
                <w:szCs w:val="20"/>
              </w:rPr>
              <w:t xml:space="preserve">PEIS</w:t>
            </w:r>
            <w:r w:rsidR="2027AA6D">
              <w:rPr>
                <w:sz w:val="20"/>
                <w:szCs w:val="20"/>
              </w:rPr>
              <w:t xml:space="preserve">{cb_survey_doc_permp} </w:t>
            </w:r>
            <w:r>
              <w:rPr>
                <w:sz w:val="20"/>
                <w:szCs w:val="24"/>
              </w:rPr>
            </w:r>
            <w:r w:rsidR="00553684">
              <w:rPr>
                <w:sz w:val="20"/>
                <w:szCs w:val="20"/>
              </w:rPr>
              <w:t xml:space="preserve">PERMP</w:t>
            </w:r>
          </w:p>
          <w:p w:rsidR="0005312D" w:rsidP="00F37B7C" w:rsidRDefault="00553684" w14:paraId="2977C8BB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  <w:bookmarkEnd w:id="7"/>
            <w:r>
              <w:rPr>
                <w:sz w:val="20"/>
                <w:szCs w:val="24"/>
              </w:rPr>
              <w:t xml:space="preserve">  {cb_survey_doc_others} Others: {survey_doc_others}</w:t>
            </w:r>
          </w:p>
        </w:tc>
      </w:tr>
      <w:tr w:rsidR="0005312D" w:rsidTr="079E2B14" w14:paraId="2977C8C0" w14:textId="77777777">
        <w:trPr>
          <w:trHeight w:val="20"/>
          <w:jc w:val="center"/>
        </w:trPr>
        <w:tc>
          <w:tcPr>
            <w:tcW w:w="9360" w:type="dxa"/>
            <w:gridSpan w:val="8"/>
            <w:tcMar/>
          </w:tcPr>
          <w:p w:rsidR="0005312D" w:rsidP="00F37B7C" w:rsidRDefault="00553684" w14:paraId="2977C8BD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Project Status:</w:t>
            </w:r>
          </w:p>
          <w:p w:rsidR="0005312D" w:rsidP="00F37B7C" w:rsidRDefault="00553684" w14:paraId="2977C8BE" w14:textId="37AACD7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D505EF3">
              <w:rPr>
                <w:sz w:val="20"/>
                <w:szCs w:val="20"/>
              </w:rPr>
              <w:t xml:space="preserve">{cb_survey_status_baseline} </w:t>
            </w:r>
            <w:r w:rsidR="00553684">
              <w:rPr>
                <w:sz w:val="20"/>
                <w:szCs w:val="20"/>
              </w:rPr>
              <w:t xml:space="preserve">Baseline</w:t>
            </w:r>
            <w:r w:rsidR="55B7CA6B">
              <w:rPr>
                <w:sz w:val="20"/>
                <w:szCs w:val="20"/>
              </w:rPr>
              <w:t xml:space="preserve">          </w:t>
            </w:r>
            <w:r w:rsidR="5CDEA27E">
              <w:rPr>
                <w:sz w:val="20"/>
                <w:szCs w:val="20"/>
              </w:rPr>
              <w:t xml:space="preserve">     </w:t>
            </w:r>
            <w:r w:rsidR="27B130E1">
              <w:rPr>
                <w:sz w:val="20"/>
                <w:szCs w:val="20"/>
              </w:rPr>
              <w:t xml:space="preserve">     </w:t>
            </w:r>
            <w:r w:rsidR="55B7CA6B">
              <w:rPr>
                <w:sz w:val="20"/>
                <w:szCs w:val="20"/>
              </w:rPr>
              <w:t xml:space="preserve">{cb_survey_status_preconstruction} </w:t>
            </w:r>
            <w:r>
              <w:rPr>
                <w:sz w:val="20"/>
                <w:szCs w:val="24"/>
              </w:rPr>
            </w:r>
            <w:r w:rsidR="00553684">
              <w:rPr>
                <w:sz w:val="20"/>
                <w:szCs w:val="20"/>
              </w:rPr>
              <w:t xml:space="preserve">Pre-construction</w:t>
            </w:r>
            <w:r w:rsidR="3D7FFB5A">
              <w:rPr>
                <w:sz w:val="20"/>
                <w:szCs w:val="20"/>
              </w:rPr>
              <w:t xml:space="preserve">          </w:t>
            </w:r>
            <w:r w:rsidR="7C19516C">
              <w:rPr>
                <w:sz w:val="20"/>
                <w:szCs w:val="20"/>
              </w:rPr>
              <w:t xml:space="preserve">     </w:t>
            </w:r>
            <w:r w:rsidR="3E3B3B07">
              <w:rPr>
                <w:sz w:val="20"/>
                <w:szCs w:val="20"/>
              </w:rPr>
              <w:t xml:space="preserve">     </w:t>
            </w:r>
            <w:r w:rsidR="3D7FFB5A">
              <w:rPr>
                <w:sz w:val="20"/>
                <w:szCs w:val="20"/>
              </w:rPr>
              <w:t xml:space="preserve">{cb_survey_status_construction} </w:t>
            </w:r>
            <w:r>
              <w:rPr>
                <w:sz w:val="20"/>
                <w:szCs w:val="24"/>
              </w:rPr>
            </w:r>
            <w:r w:rsidR="00553684">
              <w:rPr>
                <w:sz w:val="20"/>
                <w:szCs w:val="20"/>
              </w:rPr>
              <w:t xml:space="preserve">Construction</w:t>
            </w:r>
            <w:r w:rsidR="04D645FE">
              <w:rPr>
                <w:sz w:val="20"/>
                <w:szCs w:val="20"/>
              </w:rPr>
              <w:t xml:space="preserve">          </w:t>
            </w:r>
            <w:r w:rsidR="5E15A04B">
              <w:rPr>
                <w:sz w:val="20"/>
                <w:szCs w:val="20"/>
              </w:rPr>
              <w:t xml:space="preserve">          </w:t>
            </w:r>
            <w:r w:rsidR="04D645FE">
              <w:rPr>
                <w:sz w:val="20"/>
                <w:szCs w:val="20"/>
              </w:rPr>
              <w:t xml:space="preserve">{cb_survey_status_operation} </w:t>
            </w:r>
            <w:r>
              <w:rPr>
                <w:sz w:val="20"/>
                <w:szCs w:val="24"/>
              </w:rPr>
            </w:r>
            <w:r w:rsidR="00553684">
              <w:rPr>
                <w:sz w:val="20"/>
                <w:szCs w:val="20"/>
              </w:rPr>
              <w:t xml:space="preserve">Operation/Completed</w:t>
            </w:r>
          </w:p>
          <w:p w:rsidR="0005312D" w:rsidP="00F37B7C" w:rsidRDefault="00553684" w14:paraId="2977C8BF" w14:textId="24B26E9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2B490E2">
              <w:rPr>
                <w:sz w:val="20"/>
                <w:szCs w:val="20"/>
              </w:rPr>
              <w:t xml:space="preserve">{cb_survey_status_suspended} </w:t>
            </w:r>
            <w:r w:rsidR="00553684">
              <w:rPr>
                <w:sz w:val="20"/>
                <w:szCs w:val="20"/>
              </w:rPr>
              <w:t xml:space="preserve">Suspended</w:t>
            </w:r>
            <w:r w:rsidR="6C6A0FB5">
              <w:rPr>
                <w:sz w:val="20"/>
                <w:szCs w:val="20"/>
              </w:rPr>
              <w:t xml:space="preserve">{cb_survey_status_abandoned} </w:t>
            </w:r>
            <w:r>
              <w:rPr>
                <w:sz w:val="20"/>
                <w:szCs w:val="24"/>
              </w:rPr>
            </w:r>
            <w:r w:rsidR="00553684">
              <w:rPr>
                <w:sz w:val="20"/>
                <w:szCs w:val="20"/>
              </w:rPr>
              <w:t xml:space="preserve">Abandoned</w:t>
            </w:r>
          </w:p>
        </w:tc>
      </w:tr>
      <w:tr w:rsidR="0005312D" w:rsidTr="079E2B14" w14:paraId="2977C8C4" w14:textId="77777777">
        <w:trPr>
          <w:trHeight w:val="20"/>
          <w:jc w:val="center"/>
        </w:trPr>
        <w:tc>
          <w:tcPr>
            <w:tcW w:w="4694" w:type="dxa"/>
            <w:gridSpan w:val="2"/>
            <w:tcMar/>
          </w:tcPr>
          <w:p w:rsidR="0005312D" w:rsidP="00F37B7C" w:rsidRDefault="00553684" w14:paraId="2977C8C1" w14:textId="77777777">
            <w:pPr>
              <w:spacing w:after="0"/>
              <w:ind w:firstLine="0"/>
              <w:jc w:val="lef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Remarks:</w:t>
            </w:r>
          </w:p>
          <w:p w:rsidR="0005312D" w:rsidP="00F37B7C" w:rsidRDefault="0005312D" w14:paraId="2977C8C2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</w:tc>
        <w:tc>
          <w:tcPr>
            <w:tcW w:w="4666" w:type="dxa"/>
            <w:gridSpan w:val="6"/>
            <w:tcMar/>
          </w:tcPr>
          <w:p w:rsidR="0005312D" w:rsidP="00F37B7C" w:rsidRDefault="0005312D" w14:paraId="2977C8C3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</w:tc>
      </w:tr>
      <w:tr w:rsidR="0005312D" w:rsidTr="079E2B14" w14:paraId="2977C8C6" w14:textId="77777777">
        <w:trPr>
          <w:trHeight w:val="20"/>
          <w:jc w:val="center"/>
        </w:trPr>
        <w:tc>
          <w:tcPr>
            <w:tcW w:w="9360" w:type="dxa"/>
            <w:gridSpan w:val="8"/>
            <w:tcMar/>
          </w:tcPr>
          <w:p w:rsidR="0005312D" w:rsidP="00F37B7C" w:rsidRDefault="00553684" w14:paraId="2977C8C5" w14:textId="77777777">
            <w:pPr>
              <w:spacing w:after="0"/>
              <w:ind w:firstLine="0"/>
              <w:jc w:val="center"/>
              <w:rPr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Site Validation</w:t>
            </w:r>
          </w:p>
        </w:tc>
      </w:tr>
      <w:tr w:rsidR="0005312D" w:rsidTr="079E2B14" w14:paraId="2977C8CA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8C7" w14:textId="77777777">
            <w:pPr>
              <w:spacing w:after="0"/>
              <w:ind w:firstLine="0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Parameter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8C8" w14:textId="77777777">
            <w:pPr>
              <w:spacing w:after="0"/>
              <w:ind w:firstLine="0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Observation</w:t>
            </w:r>
          </w:p>
        </w:tc>
        <w:tc>
          <w:tcPr>
            <w:tcW w:w="2025" w:type="dxa"/>
            <w:tcMar/>
          </w:tcPr>
          <w:p w:rsidR="0005312D" w:rsidP="00F37B7C" w:rsidRDefault="00553684" w14:paraId="2977C8C9" w14:textId="77777777">
            <w:pPr>
              <w:spacing w:after="0"/>
              <w:ind w:firstLine="0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Remarks</w:t>
            </w:r>
          </w:p>
        </w:tc>
      </w:tr>
      <w:tr w:rsidR="0005312D" w:rsidTr="079E2B14" w14:paraId="2977C8CF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05312D" w14:paraId="2977C8CB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79E2B14" w:rsidP="079E2B14" w:rsidRDefault="079E2B14" w14:paraId="621C1855" w14:textId="15710B23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79E2B14" w:rsidP="079E2B14" w:rsidRDefault="079E2B14" w14:paraId="470050A4" w14:textId="5741F42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05312D" w:rsidP="00F37B7C" w:rsidRDefault="0005312D" w14:paraId="2977C8CC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</w:tc>
        <w:tc>
          <w:tcPr>
            <w:tcW w:w="4725" w:type="dxa"/>
            <w:gridSpan w:val="6"/>
            <w:tcMar/>
          </w:tcPr>
          <w:p w:rsidR="0005312D" w:rsidP="00F37B7C" w:rsidRDefault="0005312D" w14:paraId="2F52E93F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  <w:p w:rsidR="00B0545F" w:rsidP="00F37B7C" w:rsidRDefault="00B0545F" w14:paraId="71FA76AD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  <w:p w:rsidR="00B0545F" w:rsidP="00F37B7C" w:rsidRDefault="00B0545F" w14:paraId="2977C8CD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</w:tc>
        <w:tc>
          <w:tcPr>
            <w:tcW w:w="2025" w:type="dxa"/>
            <w:tcMar/>
          </w:tcPr>
          <w:p w:rsidR="0005312D" w:rsidP="00F37B7C" w:rsidRDefault="0005312D" w14:paraId="2977C8CE" w14:textId="77777777">
            <w:pPr>
              <w:spacing w:after="0"/>
              <w:ind w:firstLine="0"/>
              <w:jc w:val="left"/>
              <w:rPr>
                <w:sz w:val="20"/>
                <w:szCs w:val="24"/>
              </w:rPr>
            </w:pPr>
          </w:p>
        </w:tc>
      </w:tr>
      <w:tr w:rsidR="0005312D" w:rsidTr="079E2B14" w14:paraId="2977C8D1" w14:textId="77777777">
        <w:trPr>
          <w:trHeight w:val="20"/>
          <w:jc w:val="center"/>
        </w:trPr>
        <w:tc>
          <w:tcPr>
            <w:tcW w:w="9360" w:type="dxa"/>
            <w:gridSpan w:val="8"/>
            <w:tcMar/>
          </w:tcPr>
          <w:p w:rsidR="0005312D" w:rsidP="00F37B7C" w:rsidRDefault="00553684" w14:paraId="2977C8D0" w14:textId="77777777">
            <w:pPr>
              <w:spacing w:after="0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Physical</w:t>
            </w:r>
          </w:p>
        </w:tc>
      </w:tr>
      <w:tr w:rsidR="0005312D" w:rsidTr="079E2B14" w14:paraId="2977C8D9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8D2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Terrain</w:t>
            </w:r>
          </w:p>
          <w:p w:rsidR="0005312D" w:rsidP="00F37B7C" w:rsidRDefault="00553684" w14:paraId="2977C8D3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(Slope)</w:t>
            </w:r>
          </w:p>
        </w:tc>
        <w:tc>
          <w:tcPr>
            <w:tcW w:w="2340" w:type="dxa"/>
            <w:gridSpan w:val="3"/>
            <w:tcMar/>
          </w:tcPr>
          <w:p w:rsidR="0005312D" w:rsidP="00F37B7C" w:rsidRDefault="00553684" w14:paraId="2977C8D4" w14:textId="73C4B86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993A498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Flat (0-3%)</w:t>
            </w:r>
          </w:p>
          <w:p w:rsidR="0005312D" w:rsidP="00F37B7C" w:rsidRDefault="00553684" w14:paraId="2977C8D5" w14:textId="0D8C2BD6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F5FBE7E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Rolling (8-18%)</w:t>
            </w:r>
          </w:p>
        </w:tc>
        <w:tc>
          <w:tcPr>
            <w:tcW w:w="2385" w:type="dxa"/>
            <w:gridSpan w:val="3"/>
            <w:tcMar/>
          </w:tcPr>
          <w:p w:rsidR="0005312D" w:rsidP="00F37B7C" w:rsidRDefault="00553684" w14:paraId="2977C8D6" w14:textId="6ABAF568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6E02BAA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Gently Sloping (3</w:t>
            </w:r>
            <w:r w:rsidR="00B0545F">
              <w:rPr>
                <w:sz w:val="20"/>
                <w:szCs w:val="20"/>
              </w:rPr>
              <w:t>-</w:t>
            </w:r>
            <w:r w:rsidR="00553684">
              <w:rPr>
                <w:sz w:val="20"/>
                <w:szCs w:val="20"/>
              </w:rPr>
              <w:t>8%)</w:t>
            </w:r>
          </w:p>
          <w:p w:rsidR="0005312D" w:rsidP="00F37B7C" w:rsidRDefault="00553684" w14:paraId="2977C8D7" w14:textId="4732B0F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8FF418A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Steep (&gt;18%)</w:t>
            </w:r>
          </w:p>
        </w:tc>
        <w:tc>
          <w:tcPr>
            <w:tcW w:w="2025" w:type="dxa"/>
            <w:tcMar/>
          </w:tcPr>
          <w:p w:rsidR="0005312D" w:rsidP="00F37B7C" w:rsidRDefault="0005312D" w14:paraId="2977C8D8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8E0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8DA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Soil type</w:t>
            </w:r>
          </w:p>
          <w:p w:rsidR="0005312D" w:rsidP="00F37B7C" w:rsidRDefault="0005312D" w14:paraId="2977C8DB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Mar/>
          </w:tcPr>
          <w:p w:rsidR="0005312D" w:rsidP="00F37B7C" w:rsidRDefault="00553684" w14:paraId="2977C8DC" w14:textId="0FBCA2F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536AF66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Sandy soil</w:t>
            </w:r>
          </w:p>
          <w:p w:rsidR="0005312D" w:rsidP="00F37B7C" w:rsidRDefault="00553684" w14:paraId="2977C8DD" w14:textId="3E0C178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E82DC0B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Sandy loam soil</w:t>
            </w:r>
          </w:p>
        </w:tc>
        <w:tc>
          <w:tcPr>
            <w:tcW w:w="2385" w:type="dxa"/>
            <w:gridSpan w:val="3"/>
            <w:tcMar/>
          </w:tcPr>
          <w:p w:rsidR="0005312D" w:rsidP="00F37B7C" w:rsidRDefault="00553684" w14:paraId="2977C8DE" w14:textId="14900DA6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D37A06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Clayey soil</w:t>
            </w:r>
          </w:p>
        </w:tc>
        <w:tc>
          <w:tcPr>
            <w:tcW w:w="2025" w:type="dxa"/>
            <w:tcMar/>
          </w:tcPr>
          <w:p w:rsidR="0005312D" w:rsidP="00F37B7C" w:rsidRDefault="0005312D" w14:paraId="2977C8DF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8E7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8E1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elevation</w:t>
            </w:r>
          </w:p>
        </w:tc>
        <w:tc>
          <w:tcPr>
            <w:tcW w:w="2340" w:type="dxa"/>
            <w:gridSpan w:val="3"/>
            <w:tcMar/>
          </w:tcPr>
          <w:p w:rsidR="0005312D" w:rsidP="00F37B7C" w:rsidRDefault="00553684" w14:paraId="2977C8E2" w14:textId="1606B02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F7E9A63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Coastal </w:t>
            </w:r>
          </w:p>
          <w:p w:rsidR="0005312D" w:rsidP="00F37B7C" w:rsidRDefault="00553684" w14:paraId="2977C8E3" w14:textId="678772F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E7E2364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Upland </w:t>
            </w:r>
          </w:p>
        </w:tc>
        <w:tc>
          <w:tcPr>
            <w:tcW w:w="2385" w:type="dxa"/>
            <w:gridSpan w:val="3"/>
            <w:tcMar/>
          </w:tcPr>
          <w:p w:rsidR="0005312D" w:rsidP="00F37B7C" w:rsidRDefault="00553684" w14:paraId="2977C8E4" w14:textId="6DEFF40A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A30D265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Lowland</w:t>
            </w:r>
          </w:p>
          <w:p w:rsidR="0005312D" w:rsidP="00F37B7C" w:rsidRDefault="0005312D" w14:paraId="2977C8E5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025" w:type="dxa"/>
            <w:tcMar/>
          </w:tcPr>
          <w:p w:rsidR="0005312D" w:rsidP="00F37B7C" w:rsidRDefault="0005312D" w14:paraId="2977C8E6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8FA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8E8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 land use within 0.5. km Radius</w:t>
            </w:r>
          </w:p>
          <w:p w:rsidR="0005312D" w:rsidP="00F37B7C" w:rsidRDefault="0005312D" w14:paraId="2977C8E9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Mar/>
          </w:tcPr>
          <w:p w:rsidR="0005312D" w:rsidP="00F37B7C" w:rsidRDefault="00553684" w14:paraId="2977C8EA" w14:textId="099B5B6F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B9EF0DC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Residential</w:t>
            </w:r>
          </w:p>
          <w:p w:rsidR="0005312D" w:rsidP="00F37B7C" w:rsidRDefault="00553684" w14:paraId="2977C8EB" w14:textId="032671F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61F914A3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Institutional</w:t>
            </w:r>
          </w:p>
          <w:p w:rsidR="0005312D" w:rsidP="00F37B7C" w:rsidRDefault="00553684" w14:paraId="2977C8EC" w14:textId="451CBB22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91587F9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Agricultural</w:t>
            </w:r>
          </w:p>
          <w:p w:rsidR="0005312D" w:rsidP="00F37B7C" w:rsidRDefault="00553684" w14:paraId="2977C8ED" w14:textId="2550FC63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2FAEB8D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Protected area</w:t>
            </w:r>
          </w:p>
          <w:p w:rsidR="0005312D" w:rsidP="00F37B7C" w:rsidRDefault="00553684" w14:paraId="2977C8EE" w14:textId="60A01FC9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90E19F5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Other __________</w:t>
            </w:r>
          </w:p>
          <w:p w:rsidR="0005312D" w:rsidP="00F37B7C" w:rsidRDefault="0005312D" w14:paraId="2977C8EF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385" w:type="dxa"/>
            <w:gridSpan w:val="3"/>
            <w:tcMar/>
          </w:tcPr>
          <w:p w:rsidR="0005312D" w:rsidP="00F37B7C" w:rsidRDefault="00553684" w14:paraId="2977C8F0" w14:textId="7BC55CA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98909F2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Commercial</w:t>
            </w:r>
          </w:p>
          <w:p w:rsidR="0005312D" w:rsidP="00F37B7C" w:rsidRDefault="00553684" w14:paraId="2977C8F1" w14:textId="5140108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D9C6567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Industrial</w:t>
            </w:r>
          </w:p>
          <w:p w:rsidR="0005312D" w:rsidP="00F37B7C" w:rsidRDefault="00553684" w14:paraId="2977C8F2" w14:textId="3B40DB0C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D2D28B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Recreational</w:t>
            </w:r>
          </w:p>
          <w:p w:rsidR="0005312D" w:rsidP="00F37B7C" w:rsidRDefault="0005312D" w14:paraId="2977C8F3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05312D" w:rsidP="00F37B7C" w:rsidRDefault="0005312D" w14:paraId="2977C8F4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025" w:type="dxa"/>
            <w:tcMar/>
          </w:tcPr>
          <w:p w:rsidR="0005312D" w:rsidP="00F37B7C" w:rsidRDefault="00553684" w14:paraId="2977C8F5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Facing the project site:</w:t>
            </w:r>
          </w:p>
          <w:p w:rsidR="0005312D" w:rsidP="00F37B7C" w:rsidRDefault="00553684" w14:paraId="2977C8F6" w14:textId="77777777">
            <w:pPr>
              <w:spacing w:after="0"/>
              <w:ind w:firstLine="20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North:</w:t>
            </w:r>
          </w:p>
          <w:p w:rsidR="0005312D" w:rsidP="00F37B7C" w:rsidRDefault="00553684" w14:paraId="2977C8F7" w14:textId="77777777">
            <w:pPr>
              <w:spacing w:after="0"/>
              <w:ind w:firstLine="20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East:</w:t>
            </w:r>
          </w:p>
          <w:p w:rsidR="0005312D" w:rsidP="00F37B7C" w:rsidRDefault="00553684" w14:paraId="2977C8F8" w14:textId="77777777">
            <w:pPr>
              <w:spacing w:after="0"/>
              <w:ind w:firstLine="20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South:</w:t>
            </w:r>
          </w:p>
          <w:p w:rsidR="0005312D" w:rsidP="00F37B7C" w:rsidRDefault="00553684" w14:paraId="2977C8F9" w14:textId="77777777">
            <w:pPr>
              <w:spacing w:after="0"/>
              <w:ind w:firstLine="20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West:</w:t>
            </w:r>
          </w:p>
        </w:tc>
      </w:tr>
      <w:tr w:rsidR="0005312D" w:rsidTr="079E2B14" w14:paraId="2977C903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05312D" w14:paraId="2977C8FB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8FC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affected ECA within 1 km:</w:t>
            </w:r>
          </w:p>
          <w:p w:rsidR="0005312D" w:rsidP="00F37B7C" w:rsidRDefault="00553684" w14:paraId="2977C8FD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</w:t>
            </w:r>
          </w:p>
          <w:p w:rsidR="0005312D" w:rsidP="079E2B14" w:rsidRDefault="00553684" w14:paraId="192DC493" w14:textId="1D609355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Distance to nearest ECA:</w:t>
            </w:r>
          </w:p>
          <w:p w:rsidR="0005312D" w:rsidP="00F37B7C" w:rsidRDefault="00553684" w14:paraId="2977C8FF" w14:textId="50BF9120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C3C625D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 to less than 0.5 km</w:t>
            </w:r>
          </w:p>
          <w:p w:rsidR="0005312D" w:rsidP="00F37B7C" w:rsidRDefault="00553684" w14:paraId="2977C900" w14:textId="0BA44E23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B4B545C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0.5 To </w:t>
            </w:r>
            <w:r w:rsidR="00553684">
              <w:rPr>
                <w:sz w:val="20"/>
                <w:szCs w:val="20"/>
              </w:rPr>
              <w:t xml:space="preserve">1 mm</w:t>
            </w:r>
          </w:p>
          <w:p w:rsidR="0005312D" w:rsidP="00F37B7C" w:rsidRDefault="00553684" w14:paraId="2977C901" w14:textId="54BA732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6FDA0D74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Greater than 1 km</w:t>
            </w:r>
          </w:p>
        </w:tc>
        <w:tc>
          <w:tcPr>
            <w:tcW w:w="2025" w:type="dxa"/>
            <w:tcMar/>
          </w:tcPr>
          <w:p w:rsidR="0005312D" w:rsidP="00F37B7C" w:rsidRDefault="0005312D" w14:paraId="2977C902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10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04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Potential/Propose land uses within 0.5 km</w:t>
            </w:r>
          </w:p>
        </w:tc>
        <w:tc>
          <w:tcPr>
            <w:tcW w:w="2610" w:type="dxa"/>
            <w:gridSpan w:val="5"/>
            <w:tcMar/>
          </w:tcPr>
          <w:p w:rsidR="0005312D" w:rsidP="00F37B7C" w:rsidRDefault="00553684" w14:paraId="2977C905" w14:textId="449631C4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53FDBDA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Residential</w:t>
            </w:r>
          </w:p>
          <w:p w:rsidR="0005312D" w:rsidP="00F37B7C" w:rsidRDefault="00553684" w14:paraId="2977C906" w14:textId="52BCB930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D9B5779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Institutional</w:t>
            </w:r>
          </w:p>
          <w:p w:rsidR="0005312D" w:rsidP="00F37B7C" w:rsidRDefault="00553684" w14:paraId="2977C907" w14:textId="3BC28148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8BA9692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Agricultural</w:t>
            </w:r>
          </w:p>
          <w:p w:rsidR="0005312D" w:rsidP="00F37B7C" w:rsidRDefault="00553684" w14:paraId="2977C908" w14:textId="0D6DE175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2BA47FC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Protected area</w:t>
            </w:r>
          </w:p>
          <w:p w:rsidR="0005312D" w:rsidP="00F37B7C" w:rsidRDefault="00553684" w14:paraId="2977C909" w14:textId="66C14C36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633878D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Other____________</w:t>
            </w:r>
          </w:p>
        </w:tc>
        <w:tc>
          <w:tcPr>
            <w:tcW w:w="2115" w:type="dxa"/>
            <w:tcMar/>
          </w:tcPr>
          <w:p w:rsidR="0005312D" w:rsidP="00F37B7C" w:rsidRDefault="00553684" w14:paraId="2977C90A" w14:textId="07FB5F1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5289DC6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Commercial</w:t>
            </w:r>
          </w:p>
          <w:p w:rsidR="0005312D" w:rsidP="00F37B7C" w:rsidRDefault="00553684" w14:paraId="2977C90B" w14:textId="0F3C0AE4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43A691B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Industrial</w:t>
            </w:r>
          </w:p>
          <w:p w:rsidR="0005312D" w:rsidP="00F37B7C" w:rsidRDefault="00553684" w14:paraId="2977C90C" w14:textId="67011468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71F99E3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Recreational</w:t>
            </w:r>
          </w:p>
          <w:p w:rsidR="0005312D" w:rsidP="00F37B7C" w:rsidRDefault="0005312D" w14:paraId="2977C90D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05312D" w:rsidP="00F37B7C" w:rsidRDefault="0005312D" w14:paraId="2977C90E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025" w:type="dxa"/>
            <w:tcMar/>
          </w:tcPr>
          <w:p w:rsidR="0005312D" w:rsidP="00F37B7C" w:rsidRDefault="0005312D" w14:paraId="2977C90F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1A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11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Receiving surface water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12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Distance:</w:t>
            </w:r>
          </w:p>
          <w:p w:rsidR="0005312D" w:rsidP="00F37B7C" w:rsidRDefault="00553684" w14:paraId="2977C913" w14:textId="60318DF6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EFA5223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 to less than 0.5 km</w:t>
            </w:r>
          </w:p>
          <w:p w:rsidR="0005312D" w:rsidP="00F37B7C" w:rsidRDefault="00553684" w14:paraId="2977C914" w14:textId="270F9663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EAF9E48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0.5 to 1 km</w:t>
            </w:r>
          </w:p>
          <w:p w:rsidR="0005312D" w:rsidP="00F37B7C" w:rsidRDefault="00553684" w14:paraId="2977C915" w14:textId="145BF89C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62E16E2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Greater than 1 km</w:t>
            </w:r>
          </w:p>
          <w:p w:rsidR="0005312D" w:rsidP="00F37B7C" w:rsidRDefault="00553684" w14:paraId="2977C916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Size of population using receiving surface water: ____________________________________________</w:t>
            </w:r>
          </w:p>
          <w:p w:rsidR="0005312D" w:rsidP="00F37B7C" w:rsidRDefault="00553684" w14:paraId="2977C918" w14:textId="7D66672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Size of freshwater (if any) _______________________</w:t>
            </w:r>
            <w:r w:rsidR="00B0545F">
              <w:rPr>
                <w:sz w:val="20"/>
                <w:szCs w:val="20"/>
              </w:rPr>
              <w:t>_______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19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21" w14:textId="77777777">
        <w:trPr>
          <w:trHeight w:val="20"/>
          <w:jc w:val="center"/>
        </w:trPr>
        <w:tc>
          <w:tcPr>
            <w:tcW w:w="2610" w:type="dxa"/>
            <w:vMerge w:val="restart"/>
            <w:tcMar/>
          </w:tcPr>
          <w:p w:rsidR="0005312D" w:rsidP="00F37B7C" w:rsidRDefault="00553684" w14:paraId="2977C91B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Economic value of freshwater use</w:t>
            </w:r>
          </w:p>
        </w:tc>
        <w:tc>
          <w:tcPr>
            <w:tcW w:w="2250" w:type="dxa"/>
            <w:gridSpan w:val="2"/>
            <w:tcMar/>
          </w:tcPr>
          <w:p w:rsidR="0005312D" w:rsidP="00F37B7C" w:rsidRDefault="00553684" w14:paraId="2977C91C" w14:textId="596CBA2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92733D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Fishery</w:t>
            </w:r>
          </w:p>
          <w:p w:rsidR="0005312D" w:rsidP="00F37B7C" w:rsidRDefault="00553684" w14:paraId="2977C91D" w14:textId="3196B1E3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A47A5C7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Industrial</w:t>
            </w:r>
          </w:p>
        </w:tc>
        <w:tc>
          <w:tcPr>
            <w:tcW w:w="2475" w:type="dxa"/>
            <w:gridSpan w:val="4"/>
            <w:tcMar/>
          </w:tcPr>
          <w:p w:rsidR="0005312D" w:rsidP="00F37B7C" w:rsidRDefault="00553684" w14:paraId="2977C91E" w14:textId="58B1DB8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7E87973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Recreational</w:t>
            </w:r>
          </w:p>
          <w:p w:rsidR="0005312D" w:rsidP="00F37B7C" w:rsidRDefault="00553684" w14:paraId="2977C91F" w14:textId="3C29AF6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68CA799C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Tourist Zone/Park</w:t>
            </w:r>
          </w:p>
        </w:tc>
        <w:tc>
          <w:tcPr>
            <w:tcW w:w="2025" w:type="dxa"/>
            <w:tcMar/>
          </w:tcPr>
          <w:p w:rsidR="0005312D" w:rsidP="00F37B7C" w:rsidRDefault="0005312D" w14:paraId="2977C920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25" w14:textId="77777777">
        <w:trPr>
          <w:trHeight w:val="20"/>
          <w:jc w:val="center"/>
        </w:trPr>
        <w:tc>
          <w:tcPr>
            <w:tcW w:w="2610" w:type="dxa"/>
            <w:vMerge/>
            <w:tcMar/>
          </w:tcPr>
          <w:p w:rsidR="0005312D" w:rsidP="00F37B7C" w:rsidRDefault="0005312D" w14:paraId="2977C922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23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Classification (existing) _________________________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24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2E" w14:textId="77777777">
        <w:trPr>
          <w:trHeight w:val="20"/>
          <w:jc w:val="center"/>
        </w:trPr>
        <w:tc>
          <w:tcPr>
            <w:tcW w:w="2610" w:type="dxa"/>
            <w:vMerge w:val="restart"/>
            <w:tcMar/>
          </w:tcPr>
          <w:p w:rsidR="0005312D" w:rsidP="00F37B7C" w:rsidRDefault="00553684" w14:paraId="2977C926" w14:textId="2F790B3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Economic value of </w:t>
            </w:r>
            <w:r w:rsidR="00B0545F">
              <w:rPr>
                <w:sz w:val="20"/>
                <w:szCs w:val="20"/>
              </w:rPr>
              <w:t>saltwater</w:t>
            </w:r>
            <w:r>
              <w:rPr>
                <w:sz w:val="20"/>
                <w:szCs w:val="20"/>
              </w:rPr>
              <w:t xml:space="preserve"> use</w:t>
            </w:r>
          </w:p>
        </w:tc>
        <w:tc>
          <w:tcPr>
            <w:tcW w:w="2362" w:type="dxa"/>
            <w:gridSpan w:val="4"/>
            <w:tcMar/>
          </w:tcPr>
          <w:p w:rsidR="0005312D" w:rsidP="00F37B7C" w:rsidRDefault="00553684" w14:paraId="2977C927" w14:textId="1F4F5F7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7EE6CBB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Drinking</w:t>
            </w:r>
          </w:p>
          <w:p w:rsidR="0005312D" w:rsidP="00F37B7C" w:rsidRDefault="00553684" w14:paraId="2977C928" w14:textId="5AA6AEA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E7372DC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Fishery</w:t>
            </w:r>
          </w:p>
          <w:p w:rsidR="0005312D" w:rsidP="00F37B7C" w:rsidRDefault="00553684" w14:paraId="2977C929" w14:textId="19F8B5A0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6642415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w="2363" w:type="dxa"/>
            <w:gridSpan w:val="2"/>
            <w:tcMar/>
          </w:tcPr>
          <w:p w:rsidR="0005312D" w:rsidP="079E2B14" w:rsidRDefault="00553684" w14:paraId="00982D48" w14:textId="12FB00D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691AAAB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Domestic</w:t>
            </w:r>
            <w:r>
              <w:rPr>
                <w:sz w:val="20"/>
                <w:szCs w:val="20"/>
              </w:rPr>
            </w:r>
          </w:p>
          <w:p w:rsidR="0005312D" w:rsidP="00F37B7C" w:rsidRDefault="00553684" w14:paraId="2977C92B" w14:textId="152AD7A4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5943870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Recreational</w:t>
            </w:r>
          </w:p>
          <w:p w:rsidR="0005312D" w:rsidP="00F37B7C" w:rsidRDefault="00553684" w14:paraId="2977C92C" w14:textId="4194EE4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585A2FC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Agricultural</w:t>
            </w:r>
          </w:p>
        </w:tc>
        <w:tc>
          <w:tcPr>
            <w:tcW w:w="2025" w:type="dxa"/>
            <w:tcMar/>
          </w:tcPr>
          <w:p w:rsidR="0005312D" w:rsidP="00F37B7C" w:rsidRDefault="0005312D" w14:paraId="2977C92D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32" w14:textId="77777777">
        <w:trPr>
          <w:trHeight w:val="20"/>
          <w:jc w:val="center"/>
        </w:trPr>
        <w:tc>
          <w:tcPr>
            <w:tcW w:w="2610" w:type="dxa"/>
            <w:vMerge/>
            <w:tcMar/>
          </w:tcPr>
          <w:p w:rsidR="0005312D" w:rsidP="00F37B7C" w:rsidRDefault="0005312D" w14:paraId="2977C92F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30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Classification (existing) _________________________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31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3D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33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Groundwater and uses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34" w14:textId="0030F895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Distance to the nearest </w:t>
            </w:r>
            <w:r w:rsidR="00B0545F">
              <w:rPr>
                <w:sz w:val="20"/>
                <w:szCs w:val="20"/>
              </w:rPr>
              <w:t>well-used</w:t>
            </w:r>
            <w:r>
              <w:rPr>
                <w:sz w:val="20"/>
                <w:szCs w:val="20"/>
              </w:rPr>
              <w:t>:</w:t>
            </w:r>
          </w:p>
          <w:p w:rsidR="0005312D" w:rsidP="00F37B7C" w:rsidRDefault="00553684" w14:paraId="2977C935" w14:textId="35419694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E76608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 to less than 0.5 km</w:t>
            </w:r>
          </w:p>
          <w:p w:rsidR="0005312D" w:rsidP="00F37B7C" w:rsidRDefault="00553684" w14:paraId="2977C936" w14:textId="13F3C9B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1C287E7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0.5 to 1 km</w:t>
            </w:r>
          </w:p>
          <w:p w:rsidR="0005312D" w:rsidP="00F37B7C" w:rsidRDefault="00553684" w14:paraId="2977C937" w14:textId="279C9EC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2FDDE05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Greater than 1 km</w:t>
            </w:r>
          </w:p>
          <w:p w:rsidR="0005312D" w:rsidP="00F37B7C" w:rsidRDefault="00553684" w14:paraId="2977C938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Ground water use:</w:t>
            </w:r>
          </w:p>
          <w:p w:rsidR="0005312D" w:rsidP="00F37B7C" w:rsidRDefault="00553684" w14:paraId="2977C939" w14:textId="064768D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B363A4B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Drinking</w:t>
            </w:r>
          </w:p>
          <w:p w:rsidR="0005312D" w:rsidP="00F37B7C" w:rsidRDefault="00553684" w14:paraId="2977C93A" w14:textId="0BA0ED8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50D0B4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Agricultural</w:t>
            </w:r>
          </w:p>
          <w:p w:rsidR="0005312D" w:rsidP="00F37B7C" w:rsidRDefault="00553684" w14:paraId="2977C93B" w14:textId="2E650A7A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76C9C9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Industrial</w:t>
            </w:r>
          </w:p>
        </w:tc>
        <w:tc>
          <w:tcPr>
            <w:tcW w:w="2025" w:type="dxa"/>
            <w:tcMar/>
          </w:tcPr>
          <w:p w:rsidR="0005312D" w:rsidP="00F37B7C" w:rsidRDefault="0005312D" w14:paraId="2977C93C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3F" w14:textId="77777777">
        <w:trPr>
          <w:trHeight w:val="20"/>
          <w:jc w:val="center"/>
        </w:trPr>
        <w:tc>
          <w:tcPr>
            <w:tcW w:w="9360" w:type="dxa"/>
            <w:gridSpan w:val="8"/>
            <w:tcMar/>
          </w:tcPr>
          <w:p w:rsidR="0005312D" w:rsidP="00F37B7C" w:rsidRDefault="00553684" w14:paraId="2977C93E" w14:textId="77777777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Biological</w:t>
            </w:r>
          </w:p>
        </w:tc>
      </w:tr>
      <w:tr w:rsidR="0005312D" w:rsidTr="079E2B14" w14:paraId="2977C94F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40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new ECC application: Forest cover, and vegetation (terrestrial, marine and freshwater)</w:t>
            </w:r>
          </w:p>
          <w:p w:rsidR="0005312D" w:rsidP="00F37B7C" w:rsidRDefault="0005312D" w14:paraId="2977C941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05312D" w:rsidP="00F37B7C" w:rsidRDefault="00553684" w14:paraId="2977C942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 ECC </w:t>
            </w:r>
            <w:proofErr w:type="gramStart"/>
            <w:r>
              <w:rPr>
                <w:sz w:val="20"/>
                <w:szCs w:val="20"/>
              </w:rPr>
              <w:t>Amendment:*</w:t>
            </w:r>
            <w:proofErr w:type="gramEnd"/>
            <w:r>
              <w:rPr>
                <w:sz w:val="20"/>
                <w:szCs w:val="20"/>
              </w:rPr>
              <w:t xml:space="preserve"> Forest cover, and vegetation (terrestrial, marine and freshwater)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43" w14:textId="33CF6F5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919C51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Primary forest (virgin)</w:t>
            </w:r>
          </w:p>
          <w:p w:rsidR="0005312D" w:rsidP="00F37B7C" w:rsidRDefault="00553684" w14:paraId="2977C944" w14:textId="7747744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DBA5412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Secondary forest (previously logged &amp; forested)</w:t>
            </w:r>
          </w:p>
          <w:p w:rsidR="0005312D" w:rsidP="00F37B7C" w:rsidRDefault="00553684" w14:paraId="2977C946" w14:textId="2AF22BD9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="1A266DC5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Dominant forest/vegetation species (common</w:t>
            </w:r>
            <w:r w:rsidR="05E1E7E3">
              <w:rPr>
                <w:sz w:val="20"/>
                <w:szCs w:val="20"/>
              </w:rPr>
              <w:t xml:space="preserve"> </w:t>
            </w:r>
            <w:r w:rsidR="00553684">
              <w:rPr>
                <w:sz w:val="20"/>
                <w:szCs w:val="20"/>
              </w:rPr>
              <w:t xml:space="preserve">names</w:t>
            </w:r>
            <w:r w:rsidR="00553684">
              <w:rPr>
                <w:sz w:val="20"/>
                <w:szCs w:val="20"/>
              </w:rPr>
              <w:t xml:space="preserve">):</w:t>
            </w:r>
            <w:r w:rsidRPr="079E2B14" w:rsidR="00553684">
              <w:rPr>
                <w:sz w:val="20"/>
                <w:szCs w:val="20"/>
              </w:rPr>
              <w:t>_</w:t>
            </w:r>
            <w:r w:rsidRPr="079E2B14" w:rsidR="00553684">
              <w:rPr>
                <w:sz w:val="20"/>
                <w:szCs w:val="20"/>
              </w:rPr>
              <w:t>_________________________________</w:t>
            </w:r>
          </w:p>
          <w:p w:rsidR="0005312D" w:rsidP="00F37B7C" w:rsidRDefault="00553684" w14:paraId="2977C947" w14:textId="460BE184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Pr="079E2B14" w:rsidR="3003FAD1">
              <w:rPr>
                <w:sz w:val="20"/>
                <w:szCs w:val="20"/>
              </w:rPr>
              <w:t xml:space="preserve">__ </w:t>
            </w:r>
            <w:r w:rsidRPr="079E2B14" w:rsidR="00553684">
              <w:rPr>
                <w:sz w:val="20"/>
                <w:szCs w:val="20"/>
              </w:rPr>
              <w:t>Common freshwater species:</w:t>
            </w:r>
            <w:r w:rsidRPr="079E2B14" w:rsidR="05A4CEEC">
              <w:rPr>
                <w:sz w:val="20"/>
                <w:szCs w:val="20"/>
              </w:rPr>
              <w:t xml:space="preserve"> _________________</w:t>
            </w:r>
          </w:p>
          <w:p w:rsidR="0005312D" w:rsidP="00F37B7C" w:rsidRDefault="00553684" w14:paraId="2977C948" w14:textId="6A432FD8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____________________________________________</w:t>
            </w:r>
          </w:p>
          <w:p w:rsidR="0005312D" w:rsidP="00F37B7C" w:rsidRDefault="00553684" w14:paraId="2977C949" w14:textId="5A14F345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Pr="079E2B14" w:rsidR="565EBCC2">
              <w:rPr>
                <w:sz w:val="20"/>
                <w:szCs w:val="20"/>
              </w:rPr>
              <w:t xml:space="preserve">__ </w:t>
            </w:r>
            <w:r w:rsidRPr="079E2B14" w:rsidR="00553684">
              <w:rPr>
                <w:sz w:val="20"/>
                <w:szCs w:val="20"/>
              </w:rPr>
              <w:t>Common marine species:</w:t>
            </w:r>
            <w:r w:rsidRPr="079E2B14" w:rsidR="2DB68D25">
              <w:rPr>
                <w:sz w:val="20"/>
                <w:szCs w:val="20"/>
              </w:rPr>
              <w:t xml:space="preserve"> ____________________</w:t>
            </w:r>
          </w:p>
          <w:p w:rsidR="0005312D" w:rsidP="00F37B7C" w:rsidRDefault="00553684" w14:paraId="2977C94A" w14:textId="58AE7434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____________________________________________</w:t>
            </w:r>
          </w:p>
          <w:p w:rsidR="0005312D" w:rsidP="00F37B7C" w:rsidRDefault="00553684" w14:paraId="2977C94B" w14:textId="007C9897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Pr="079E2B14" w:rsidR="19269A19">
              <w:rPr>
                <w:sz w:val="20"/>
                <w:szCs w:val="20"/>
              </w:rPr>
              <w:t xml:space="preserve">__ </w:t>
            </w:r>
            <w:r w:rsidRPr="079E2B14" w:rsidR="00553684">
              <w:rPr>
                <w:sz w:val="20"/>
                <w:szCs w:val="20"/>
              </w:rPr>
              <w:t>Endangered Marine species:</w:t>
            </w:r>
            <w:r w:rsidRPr="079E2B14" w:rsidR="31AB4BAB">
              <w:rPr>
                <w:sz w:val="20"/>
                <w:szCs w:val="20"/>
              </w:rPr>
              <w:t xml:space="preserve"> __________________</w:t>
            </w:r>
          </w:p>
          <w:p w:rsidR="0005312D" w:rsidP="00F37B7C" w:rsidRDefault="00553684" w14:paraId="2977C94C" w14:textId="77777777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*General Description of the vegetation for the proposed expansion:</w:t>
            </w:r>
          </w:p>
          <w:p w:rsidR="0005312D" w:rsidP="00F37B7C" w:rsidRDefault="00553684" w14:paraId="2977C94D" w14:textId="657CC614">
            <w:pPr>
              <w:spacing w:after="0"/>
              <w:ind w:left="342" w:hanging="342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____________________________________________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4E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55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50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Distance to the nearest community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51" w14:textId="7EEB9C8A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DE53A5A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 to less than 0.5 km</w:t>
            </w:r>
          </w:p>
          <w:p w:rsidR="0005312D" w:rsidP="00F37B7C" w:rsidRDefault="00553684" w14:paraId="2977C952" w14:textId="37DA939C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CD3EA54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0.5 to 1 km</w:t>
            </w:r>
          </w:p>
          <w:p w:rsidR="0005312D" w:rsidP="00F37B7C" w:rsidRDefault="00553684" w14:paraId="2977C953" w14:textId="0B3953A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31907A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Greater than 1 km</w:t>
            </w:r>
          </w:p>
        </w:tc>
        <w:tc>
          <w:tcPr>
            <w:tcW w:w="2025" w:type="dxa"/>
            <w:tcMar/>
          </w:tcPr>
          <w:p w:rsidR="0005312D" w:rsidP="00F37B7C" w:rsidRDefault="0005312D" w14:paraId="2977C954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65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56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affected community and area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57" w14:textId="1608D06D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77130464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Presence of IP Community</w:t>
            </w:r>
          </w:p>
          <w:p w:rsidR="0005312D" w:rsidP="00F37B7C" w:rsidRDefault="00553684" w14:paraId="2977C958" w14:textId="2927CE16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B4F8AF0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Non-IP Community</w:t>
            </w:r>
          </w:p>
          <w:p w:rsidR="0005312D" w:rsidP="00F37B7C" w:rsidRDefault="00553684" w14:paraId="2977C959" w14:textId="3842EF70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No. project affected</w:t>
            </w:r>
            <w:r w:rsidRPr="079E2B14" w:rsidR="148C70BD">
              <w:rPr>
                <w:sz w:val="20"/>
                <w:szCs w:val="20"/>
              </w:rPr>
              <w:t xml:space="preserve"> </w:t>
            </w:r>
            <w:r w:rsidRPr="079E2B14" w:rsidR="00553684">
              <w:rPr>
                <w:sz w:val="20"/>
                <w:szCs w:val="20"/>
              </w:rPr>
              <w:t>persons:</w:t>
            </w:r>
            <w:r w:rsidRPr="079E2B14" w:rsidR="2C351E39">
              <w:rPr>
                <w:sz w:val="20"/>
                <w:szCs w:val="20"/>
              </w:rPr>
              <w:t xml:space="preserve"> </w:t>
            </w:r>
            <w:r w:rsidRPr="079E2B14" w:rsidR="00553684">
              <w:rPr>
                <w:sz w:val="20"/>
                <w:szCs w:val="20"/>
              </w:rPr>
              <w:t>_</w:t>
            </w:r>
            <w:r w:rsidRPr="079E2B14" w:rsidR="00553684">
              <w:rPr>
                <w:sz w:val="20"/>
                <w:szCs w:val="20"/>
              </w:rPr>
              <w:t>___________________</w:t>
            </w:r>
          </w:p>
          <w:p w:rsidR="0005312D" w:rsidP="00F37B7C" w:rsidRDefault="00553684" w14:paraId="2977C95A" w14:textId="060A94DC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No. project affected families:</w:t>
            </w:r>
            <w:r w:rsidRPr="079E2B14" w:rsidR="64056141">
              <w:rPr>
                <w:sz w:val="20"/>
                <w:szCs w:val="20"/>
              </w:rPr>
              <w:t xml:space="preserve"> </w:t>
            </w:r>
            <w:r w:rsidRPr="079E2B14" w:rsidR="00553684">
              <w:rPr>
                <w:sz w:val="20"/>
                <w:szCs w:val="20"/>
              </w:rPr>
              <w:t>____________________</w:t>
            </w:r>
          </w:p>
          <w:p w:rsidR="0005312D" w:rsidP="00F37B7C" w:rsidRDefault="00553684" w14:paraId="2977C95B" w14:textId="2EA6D3B6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 xml:space="preserve">% Men: ____________ % </w:t>
            </w:r>
            <w:r w:rsidRPr="079E2B14" w:rsidR="00553684">
              <w:rPr>
                <w:sz w:val="20"/>
                <w:szCs w:val="20"/>
              </w:rPr>
              <w:t>Women:</w:t>
            </w:r>
            <w:r w:rsidRPr="079E2B14" w:rsidR="454D40D8">
              <w:rPr>
                <w:sz w:val="20"/>
                <w:szCs w:val="20"/>
              </w:rPr>
              <w:t xml:space="preserve"> </w:t>
            </w:r>
            <w:r w:rsidRPr="079E2B14" w:rsidR="00553684">
              <w:rPr>
                <w:sz w:val="20"/>
                <w:szCs w:val="20"/>
              </w:rPr>
              <w:t>_______________</w:t>
            </w:r>
          </w:p>
          <w:p w:rsidR="0005312D" w:rsidP="00F37B7C" w:rsidRDefault="00553684" w14:paraId="2977C95C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 of households to be resettled: ________________</w:t>
            </w:r>
          </w:p>
          <w:p w:rsidR="0005312D" w:rsidP="00F37B7C" w:rsidRDefault="00553684" w14:paraId="2977C95D" w14:textId="565E824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____________________________________________</w:t>
            </w:r>
          </w:p>
          <w:p w:rsidR="0005312D" w:rsidP="00F37B7C" w:rsidRDefault="00553684" w14:paraId="2977C95E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Location and area of resettlement </w:t>
            </w:r>
            <w:proofErr w:type="gramStart"/>
            <w:r>
              <w:rPr>
                <w:sz w:val="20"/>
                <w:szCs w:val="20"/>
              </w:rPr>
              <w:t>site” ___</w:t>
            </w:r>
            <w:proofErr w:type="gramEnd"/>
            <w:r>
              <w:rPr>
                <w:sz w:val="20"/>
                <w:szCs w:val="20"/>
              </w:rPr>
              <w:t>_________</w:t>
            </w:r>
          </w:p>
          <w:p w:rsidR="0005312D" w:rsidP="00F37B7C" w:rsidRDefault="00553684" w14:paraId="2977C95F" w14:textId="06AA062C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____________________________________________</w:t>
            </w:r>
          </w:p>
          <w:p w:rsidR="0005312D" w:rsidP="00F37B7C" w:rsidRDefault="00553684" w14:paraId="2977C960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Land ownership of project area: __________________</w:t>
            </w:r>
          </w:p>
          <w:p w:rsidR="0005312D" w:rsidP="00F37B7C" w:rsidRDefault="00553684" w14:paraId="2977C961" w14:textId="0A478A0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____________________________________________</w:t>
            </w:r>
          </w:p>
          <w:p w:rsidR="0005312D" w:rsidP="00F37B7C" w:rsidRDefault="00553684" w14:paraId="2977C963" w14:textId="667DAC12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Pr="079E2B14" w:rsidR="00553684">
              <w:rPr>
                <w:sz w:val="20"/>
                <w:szCs w:val="20"/>
              </w:rPr>
              <w:t>Crops within the project area:</w:t>
            </w:r>
            <w:r w:rsidRPr="079E2B14" w:rsidR="232D1E30">
              <w:rPr>
                <w:sz w:val="20"/>
                <w:szCs w:val="20"/>
              </w:rPr>
              <w:t xml:space="preserve"> ______________________________________________________________________________________</w:t>
            </w:r>
            <w:r w:rsidRPr="079E2B14" w:rsidR="00553684">
              <w:rPr>
                <w:sz w:val="20"/>
                <w:szCs w:val="20"/>
              </w:rPr>
              <w:t>_____________________________________</w:t>
            </w:r>
            <w:r w:rsidRPr="079E2B14" w:rsidR="0C0AC998">
              <w:rPr>
                <w:sz w:val="20"/>
                <w:szCs w:val="20"/>
              </w:rPr>
              <w:t>____</w:t>
            </w:r>
            <w:r w:rsidRPr="079E2B14" w:rsidR="00553684">
              <w:rPr>
                <w:sz w:val="20"/>
                <w:szCs w:val="20"/>
              </w:rPr>
              <w:t>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64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6E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66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Source(s) of livelihood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67" w14:textId="0064948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9A0590D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Farming</w:t>
            </w:r>
          </w:p>
          <w:p w:rsidR="0005312D" w:rsidP="00F37B7C" w:rsidRDefault="00553684" w14:paraId="2977C968" w14:textId="3B66712F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AC3ED00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Fishing</w:t>
            </w:r>
          </w:p>
          <w:p w:rsidR="0005312D" w:rsidP="00F37B7C" w:rsidRDefault="00553684" w14:paraId="2977C969" w14:textId="19C8C0C8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76CA882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Sari-sari store</w:t>
            </w:r>
          </w:p>
          <w:p w:rsidR="0005312D" w:rsidP="00F37B7C" w:rsidRDefault="00553684" w14:paraId="2977C96A" w14:textId="1B82FD7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772472B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Backyard poultry and piggery</w:t>
            </w:r>
          </w:p>
          <w:p w:rsidR="0005312D" w:rsidP="00F37B7C" w:rsidRDefault="00553684" w14:paraId="2977C96B" w14:textId="16D7B774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0B3B444D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Vending/Buy and Sell</w:t>
            </w:r>
          </w:p>
          <w:p w:rsidR="0005312D" w:rsidP="00F37B7C" w:rsidRDefault="00553684" w14:paraId="2977C96C" w14:textId="14D8BBBA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E5CD0A0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Others, pls. specify: _________________________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6D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7A" w14:textId="77777777">
        <w:trPr>
          <w:trHeight w:val="20"/>
          <w:jc w:val="center"/>
        </w:trPr>
        <w:tc>
          <w:tcPr>
            <w:tcW w:w="2610" w:type="dxa"/>
            <w:tcMar/>
          </w:tcPr>
          <w:p w:rsidR="0005312D" w:rsidP="00F37B7C" w:rsidRDefault="00553684" w14:paraId="2977C96F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Existing social infrastructures in the barangay</w:t>
            </w:r>
          </w:p>
        </w:tc>
        <w:tc>
          <w:tcPr>
            <w:tcW w:w="4725" w:type="dxa"/>
            <w:gridSpan w:val="6"/>
            <w:tcMar/>
          </w:tcPr>
          <w:p w:rsidR="0005312D" w:rsidP="00F37B7C" w:rsidRDefault="00553684" w14:paraId="2977C970" w14:textId="36E797AE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44C40D11">
              <w:rPr>
                <w:sz w:val="20"/>
                <w:szCs w:val="20"/>
              </w:rPr>
              <w:t xml:space="preserve">_</w:t>
            </w:r>
            <w:r w:rsidR="44C40D11">
              <w:rPr>
                <w:sz w:val="20"/>
                <w:szCs w:val="20"/>
              </w:rPr>
              <w:t xml:space="preserve">_ </w:t>
            </w:r>
            <w:r w:rsidR="00553684">
              <w:rPr>
                <w:sz w:val="20"/>
                <w:szCs w:val="20"/>
              </w:rPr>
              <w:t xml:space="preserve">School (</w:t>
            </w:r>
            <w:r w:rsidR="00553684">
              <w:rPr>
                <w:sz w:val="20"/>
                <w:szCs w:val="20"/>
              </w:rPr>
              <w:t xml:space="preserve">e.g.</w:t>
            </w:r>
            <w:r w:rsidR="00553684">
              <w:rPr>
                <w:sz w:val="20"/>
                <w:szCs w:val="20"/>
              </w:rPr>
              <w:t xml:space="preserve"> radio, TV, mail, </w:t>
            </w:r>
            <w:r w:rsidR="2C000BA8">
              <w:rPr>
                <w:sz w:val="20"/>
                <w:szCs w:val="20"/>
              </w:rPr>
              <w:t>newspaper</w:t>
            </w:r>
            <w:r w:rsidR="00553684">
              <w:rPr>
                <w:sz w:val="20"/>
                <w:szCs w:val="20"/>
              </w:rPr>
              <w:t>)</w:t>
            </w:r>
          </w:p>
          <w:p w:rsidR="0005312D" w:rsidP="00F37B7C" w:rsidRDefault="00553684" w14:paraId="2977C971" w14:textId="1CAC9A7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610AF67E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Communication</w:t>
            </w:r>
          </w:p>
          <w:p w:rsidR="0005312D" w:rsidP="00F37B7C" w:rsidRDefault="00553684" w14:paraId="2977C972" w14:textId="76BF81B5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0BF9DEF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Health centers/clinics</w:t>
            </w:r>
          </w:p>
          <w:p w:rsidR="0005312D" w:rsidP="00F37B7C" w:rsidRDefault="00553684" w14:paraId="2977C973" w14:textId="76AEC9C2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26D9491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Churches/chapel</w:t>
            </w:r>
          </w:p>
          <w:p w:rsidR="0005312D" w:rsidP="00F37B7C" w:rsidRDefault="00553684" w14:paraId="2977C974" w14:textId="1404091F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1084618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Hospitals</w:t>
            </w:r>
          </w:p>
          <w:p w:rsidR="0005312D" w:rsidP="00F37B7C" w:rsidRDefault="00553684" w14:paraId="2977C975" w14:textId="7388F70B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1AC5CC7A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Roads</w:t>
            </w:r>
          </w:p>
          <w:p w:rsidR="0005312D" w:rsidP="00F37B7C" w:rsidRDefault="00553684" w14:paraId="2977C976" w14:textId="310BB320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3C3188A6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Transportation</w:t>
            </w:r>
          </w:p>
          <w:p w:rsidR="0005312D" w:rsidP="00F37B7C" w:rsidRDefault="00553684" w14:paraId="2977C977" w14:textId="1C2486D1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5F31B2AA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Protected Area</w:t>
            </w:r>
          </w:p>
          <w:p w:rsidR="0005312D" w:rsidP="00F37B7C" w:rsidRDefault="00553684" w14:paraId="2977C978" w14:textId="52613658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  <w:r w:rsidR="23DC4950">
              <w:rPr>
                <w:sz w:val="20"/>
                <w:szCs w:val="20"/>
              </w:rPr>
              <w:t xml:space="preserve">__ </w:t>
            </w:r>
            <w:r w:rsidR="00553684">
              <w:rPr>
                <w:sz w:val="20"/>
                <w:szCs w:val="20"/>
              </w:rPr>
              <w:t xml:space="preserve">Others: ___________________________________</w:t>
            </w:r>
          </w:p>
        </w:tc>
        <w:tc>
          <w:tcPr>
            <w:tcW w:w="2025" w:type="dxa"/>
            <w:tcMar/>
          </w:tcPr>
          <w:p w:rsidR="0005312D" w:rsidP="00F37B7C" w:rsidRDefault="0005312D" w14:paraId="2977C979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05312D" w:rsidTr="079E2B14" w14:paraId="2977C986" w14:textId="77777777">
        <w:trPr>
          <w:trHeight w:val="20"/>
          <w:jc w:val="center"/>
        </w:trPr>
        <w:tc>
          <w:tcPr>
            <w:tcW w:w="9360" w:type="dxa"/>
            <w:gridSpan w:val="8"/>
            <w:tcMar/>
          </w:tcPr>
          <w:p w:rsidR="0005312D" w:rsidP="00F37B7C" w:rsidRDefault="00553684" w14:paraId="2977C97B" w14:textId="77777777">
            <w:pPr>
              <w:spacing w:after="0"/>
              <w:ind w:firstLine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Other Findings and Observations: {survey_other_findings}</w:t>
            </w:r>
          </w:p>
          <w:p w:rsidR="0005312D" w:rsidP="00F37B7C" w:rsidRDefault="0005312D" w14:paraId="2977C97C" w14:textId="77777777">
            <w:pPr>
              <w:spacing w:after="0"/>
              <w:ind w:firstLine="0"/>
              <w:jc w:val="left"/>
              <w:rPr>
                <w:b/>
                <w:sz w:val="20"/>
                <w:szCs w:val="20"/>
              </w:rPr>
            </w:pPr>
          </w:p>
          <w:p w:rsidR="0005312D" w:rsidP="00F37B7C" w:rsidRDefault="0005312D" w14:paraId="2977C97D" w14:textId="77777777">
            <w:pPr>
              <w:spacing w:after="0"/>
              <w:ind w:firstLine="0"/>
              <w:jc w:val="left"/>
              <w:rPr>
                <w:b/>
                <w:sz w:val="20"/>
                <w:szCs w:val="20"/>
              </w:rPr>
            </w:pPr>
          </w:p>
          <w:p w:rsidR="00B0545F" w:rsidP="079E2B14" w:rsidRDefault="00B0545F" w14:paraId="26C2D642" w14:textId="77777777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1649D57E" w14:textId="59F62E90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005312D" w:rsidP="00F37B7C" w:rsidRDefault="0005312D" w14:paraId="2977C97E" w14:textId="77777777">
            <w:pPr>
              <w:spacing w:after="0"/>
              <w:ind w:firstLine="0"/>
              <w:jc w:val="left"/>
              <w:rPr>
                <w:b/>
                <w:sz w:val="20"/>
                <w:szCs w:val="20"/>
              </w:rPr>
            </w:pPr>
          </w:p>
          <w:p w:rsidR="0005312D" w:rsidP="079E2B14" w:rsidRDefault="0005312D" w14:paraId="2977C97F" w14:textId="77777777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0D8920B7" w14:textId="0E2E68A7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265A746B" w14:textId="1E1870C2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46198014" w14:textId="44DE88E8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005312D" w:rsidP="00F37B7C" w:rsidRDefault="00553684" w14:paraId="2977C980" w14:textId="77777777">
            <w:pPr>
              <w:spacing w:after="0"/>
              <w:ind w:firstLine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Remarks and Recommendation: {survey_remarks_recommendations}</w:t>
            </w:r>
          </w:p>
          <w:p w:rsidR="079E2B14" w:rsidP="079E2B14" w:rsidRDefault="079E2B14" w14:paraId="6F3CF350" w14:textId="05DFD321">
            <w:pPr>
              <w:pStyle w:val="Normal"/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2FB125E0" w14:textId="617BF7CF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67157935" w14:textId="073F6550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005312D" w:rsidP="079E2B14" w:rsidRDefault="0005312D" w14:paraId="2977C982" w14:textId="77777777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79E2B14" w:rsidP="079E2B14" w:rsidRDefault="079E2B14" w14:paraId="28F551EE" w14:textId="29D2267A">
            <w:pPr>
              <w:spacing w:after="0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</w:p>
          <w:p w:rsidR="0005312D" w:rsidP="00F37B7C" w:rsidRDefault="0005312D" w14:paraId="2977C983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B0545F" w:rsidP="00F37B7C" w:rsidRDefault="00B0545F" w14:paraId="41C885DE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05312D" w:rsidP="00F37B7C" w:rsidRDefault="0005312D" w14:paraId="2977C984" w14:textId="77777777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  <w:p w:rsidR="0005312D" w:rsidP="00F37B7C" w:rsidRDefault="0005312D" w14:paraId="2977C985" w14:textId="12536B38">
            <w:pPr>
              <w:spacing w:after="0"/>
              <w:ind w:firstLine="0"/>
              <w:jc w:val="left"/>
              <w:rPr>
                <w:sz w:val="20"/>
                <w:szCs w:val="20"/>
              </w:rPr>
            </w:pPr>
          </w:p>
        </w:tc>
      </w:tr>
    </w:tbl>
    <w:tbl>
      <w:tblPr>
        <w:tblStyle w:val="TableGrid1"/>
        <w:tblW w:w="0" w:type="auto"/>
        <w:tblInd w:w="7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22"/>
        <w:gridCol w:w="4497"/>
      </w:tblGrid>
      <w:tr w:rsidRPr="00B0545F" w:rsidR="00B0545F" w:rsidTr="00D75779" w14:paraId="4485F479" w14:textId="77777777">
        <w:tc>
          <w:tcPr>
            <w:tcW w:w="4691" w:type="dxa"/>
          </w:tcPr>
          <w:p w:rsidRPr="00B0545F" w:rsidR="00B0545F" w:rsidP="00B0545F" w:rsidRDefault="00B0545F" w14:paraId="60D5C294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  <w:t>Submitted by:</w:t>
            </w:r>
          </w:p>
        </w:tc>
        <w:tc>
          <w:tcPr>
            <w:tcW w:w="4665" w:type="dxa"/>
          </w:tcPr>
          <w:p w:rsidRPr="00B0545F" w:rsidR="00B0545F" w:rsidP="00B0545F" w:rsidRDefault="00B0545F" w14:paraId="0396A008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  <w:t>Reviewed by:</w:t>
            </w:r>
          </w:p>
        </w:tc>
      </w:tr>
      <w:tr w:rsidRPr="00B0545F" w:rsidR="00B0545F" w:rsidTr="00D75779" w14:paraId="22280D1C" w14:textId="77777777">
        <w:tc>
          <w:tcPr>
            <w:tcW w:w="4691" w:type="dxa"/>
          </w:tcPr>
          <w:p w:rsidRPr="00B0545F" w:rsidR="00B0545F" w:rsidP="00B0545F" w:rsidRDefault="00B0545F" w14:paraId="6200AE2E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4F270DF3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284F0B0E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  <w:t xml:space="preserve">{sig_inspector_name}</w:t>
            </w:r>
          </w:p>
          <w:p w:rsidRPr="00B0545F" w:rsidR="00B0545F" w:rsidP="00B0545F" w:rsidRDefault="00B0545F" w14:paraId="7B67E183" w14:textId="77777777">
            <w:pPr>
              <w:ind w:firstLine="0"/>
              <w:jc w:val="left"/>
              <w:rPr>
                <w:rFonts w:ascii="Calibri" w:hAnsi="Calibri" w:eastAsia="Calibri" w:cs="Times New Roman"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sz w:val="20"/>
                <w:szCs w:val="20"/>
              </w:rPr>
              <w:t xml:space="preserve">{sig_inspector_position}</w:t>
            </w:r>
          </w:p>
        </w:tc>
        <w:tc>
          <w:tcPr>
            <w:tcW w:w="4665" w:type="dxa"/>
          </w:tcPr>
          <w:p w:rsidRPr="00B0545F" w:rsidR="00B0545F" w:rsidP="00B0545F" w:rsidRDefault="00B0545F" w14:paraId="5B435F17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42A3E2FA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244760B2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  <w:t xml:space="preserve">{sig_supervisor_name}</w:t>
            </w:r>
          </w:p>
          <w:p w:rsidRPr="00B0545F" w:rsidR="00B0545F" w:rsidP="00B0545F" w:rsidRDefault="00B0545F" w14:paraId="61555844" w14:textId="77777777">
            <w:pPr>
              <w:ind w:firstLine="0"/>
              <w:jc w:val="left"/>
              <w:rPr>
                <w:rFonts w:ascii="Calibri" w:hAnsi="Calibri" w:eastAsia="Calibri" w:cs="Times New Roman"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sz w:val="20"/>
                <w:szCs w:val="20"/>
              </w:rPr>
              <w:t xml:space="preserve">{sig_supervisor_position}</w:t>
            </w:r>
          </w:p>
        </w:tc>
      </w:tr>
      <w:tr w:rsidRPr="00B0545F" w:rsidR="00B0545F" w:rsidTr="00D75779" w14:paraId="6D6534B4" w14:textId="77777777">
        <w:tc>
          <w:tcPr>
            <w:tcW w:w="4691" w:type="dxa"/>
          </w:tcPr>
          <w:p w:rsidRPr="00B0545F" w:rsidR="00B0545F" w:rsidP="00B0545F" w:rsidRDefault="00B0545F" w14:paraId="758BADEE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</w:p>
          <w:p w:rsidRPr="00B0545F" w:rsidR="00B0545F" w:rsidP="00B0545F" w:rsidRDefault="00B0545F" w14:paraId="0A9C7D99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</w:p>
          <w:p w:rsidRPr="00B0545F" w:rsidR="00B0545F" w:rsidP="00B0545F" w:rsidRDefault="00B0545F" w14:paraId="308B0D0E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  <w:t>Recommending Approval/Noted by:</w:t>
            </w:r>
          </w:p>
        </w:tc>
        <w:tc>
          <w:tcPr>
            <w:tcW w:w="4665" w:type="dxa"/>
          </w:tcPr>
          <w:p w:rsidRPr="00B0545F" w:rsidR="00B0545F" w:rsidP="00B0545F" w:rsidRDefault="00B0545F" w14:paraId="6180ADF2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</w:p>
          <w:p w:rsidRPr="00B0545F" w:rsidR="00B0545F" w:rsidP="00B0545F" w:rsidRDefault="00B0545F" w14:paraId="209E1148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</w:p>
          <w:p w:rsidRPr="00B0545F" w:rsidR="00B0545F" w:rsidP="00B0545F" w:rsidRDefault="00B0545F" w14:paraId="6B09AE00" w14:textId="77777777">
            <w:pPr>
              <w:ind w:firstLine="0"/>
              <w:jc w:val="left"/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i/>
                <w:iCs/>
                <w:sz w:val="20"/>
                <w:szCs w:val="20"/>
              </w:rPr>
              <w:t>Approved by/Noted by:</w:t>
            </w:r>
          </w:p>
        </w:tc>
      </w:tr>
      <w:tr w:rsidRPr="00B0545F" w:rsidR="00B0545F" w:rsidTr="00D75779" w14:paraId="56354547" w14:textId="77777777">
        <w:tc>
          <w:tcPr>
            <w:tcW w:w="4691" w:type="dxa"/>
          </w:tcPr>
          <w:p w:rsidRPr="00B0545F" w:rsidR="00B0545F" w:rsidP="00B0545F" w:rsidRDefault="00B0545F" w14:paraId="5EA3BD39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4A9F19D5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54AEF052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  <w:t xml:space="preserve">{sig_recommending_name}</w:t>
            </w:r>
          </w:p>
          <w:p w:rsidRPr="00B0545F" w:rsidR="00B0545F" w:rsidP="00B0545F" w:rsidRDefault="00B0545F" w14:paraId="564661DD" w14:textId="77777777">
            <w:pPr>
              <w:ind w:firstLine="0"/>
              <w:jc w:val="left"/>
              <w:rPr>
                <w:rFonts w:ascii="Calibri" w:hAnsi="Calibri" w:eastAsia="Calibri" w:cs="Times New Roman"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sz w:val="20"/>
                <w:szCs w:val="20"/>
              </w:rPr>
              <w:t xml:space="preserve">{sig_recommending_position}</w:t>
            </w:r>
          </w:p>
        </w:tc>
        <w:tc>
          <w:tcPr>
            <w:tcW w:w="4665" w:type="dxa"/>
          </w:tcPr>
          <w:p w:rsidRPr="00B0545F" w:rsidR="00B0545F" w:rsidP="00B0545F" w:rsidRDefault="00B0545F" w14:paraId="65254096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612BAA82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</w:p>
          <w:p w:rsidRPr="00B0545F" w:rsidR="00B0545F" w:rsidP="00B0545F" w:rsidRDefault="00B0545F" w14:paraId="63392C45" w14:textId="77777777">
            <w:pPr>
              <w:ind w:firstLine="0"/>
              <w:jc w:val="left"/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b/>
                <w:bCs/>
                <w:sz w:val="20"/>
                <w:szCs w:val="20"/>
              </w:rPr>
              <w:t xml:space="preserve">{sig_approver_name}</w:t>
            </w:r>
          </w:p>
          <w:p w:rsidRPr="00B0545F" w:rsidR="00B0545F" w:rsidP="00B0545F" w:rsidRDefault="00B0545F" w14:paraId="23643440" w14:textId="77777777">
            <w:pPr>
              <w:ind w:firstLine="0"/>
              <w:jc w:val="left"/>
              <w:rPr>
                <w:rFonts w:ascii="Calibri" w:hAnsi="Calibri" w:eastAsia="Calibri" w:cs="Times New Roman"/>
                <w:sz w:val="20"/>
                <w:szCs w:val="20"/>
              </w:rPr>
            </w:pPr>
            <w:r w:rsidRPr="00B0545F">
              <w:rPr>
                <w:rFonts w:ascii="Calibri" w:hAnsi="Calibri" w:eastAsia="Calibri" w:cs="Times New Roman"/>
                <w:sz w:val="20"/>
                <w:szCs w:val="20"/>
              </w:rPr>
              <w:t xml:space="preserve">{sig_approver_position}</w:t>
            </w:r>
          </w:p>
        </w:tc>
      </w:tr>
    </w:tbl>
    <w:p w:rsidR="0005312D" w:rsidP="00F37B7C" w:rsidRDefault="0005312D" w14:paraId="2977C9A2" w14:textId="43A1F6C3">
      <w:pPr>
        <w:spacing w:after="0"/>
        <w:ind w:firstLine="0"/>
        <w:rPr>
          <w:sz w:val="20"/>
          <w:szCs w:val="20"/>
        </w:rPr>
      </w:pPr>
    </w:p>
    <w:p>
      <w:pPr>
        <w:pageBreakBefore/>
        <w:jc w:val="center"/>
      </w:pPr>
      <w:r>
        <w:rPr>
          <w:b/>
        </w:rPr>
        <w:t>ATTACHMENTS</w:t>
      </w:r>
    </w:p>
    <w:tbl>
      <w:tblPr>
        <w:tblW w:w="5000" w:type="pct"/>
        <w:tblLook w:val="04A0"/>
      </w:tblPr>
      <w:tblGrid>
        <w:gridCol w:w="4680"/>
        <w:gridCol w:w="4680"/>
      </w:tblGrid>
      <w:tr>
        <w:tc>
          <w:tcPr>
            <w:tcW w:w="2500" w:type="pct"/>
          </w:tcPr>
          <w:p>
            <w:r>
              <w:t>{#photo_rows}{#left}</w:t>
            </w:r>
          </w:p>
          <w:p>
            <w:pPr>
              <w:jc w:val="center"/>
            </w:pPr>
            <w:r>
              <w:t>{@photo_drawing}</w:t>
            </w:r>
          </w:p>
          <w:p>
            <w:pPr>
              <w:jc w:val="center"/>
              <w:rPr>
                <w:sz w:val="18"/>
              </w:rPr>
            </w:pPr>
            <w:r>
              <w:rPr>
                <w:sz w:val="18"/>
              </w:rPr>
              <w:t>{caption}{/left}</w:t>
            </w:r>
          </w:p>
        </w:tc>
        <w:tc>
          <w:tcPr>
            <w:tcW w:w="2500" w:type="pct"/>
          </w:tcPr>
          <w:p>
            <w:r>
              <w:t>{#right}</w:t>
            </w:r>
          </w:p>
          <w:p>
            <w:pPr>
              <w:jc w:val="center"/>
            </w:pPr>
            <w:r>
              <w:t>{@photo_drawing}</w:t>
            </w:r>
          </w:p>
          <w:p>
            <w:pPr>
              <w:jc w:val="center"/>
              <w:rPr>
                <w:sz w:val="18"/>
              </w:rPr>
            </w:pPr>
            <w:r>
              <w:rPr>
                <w:sz w:val="18"/>
              </w:rPr>
              <w:t>{caption}{/right}{/photo_rows}</w:t>
            </w:r>
          </w:p>
        </w:tc>
      </w:tr>
    </w:tbl>
    <w:sectPr w:rsidR="0005312D" w:rsidSect="00B0545F">
      <w:headerReference w:type="even" r:id="rId7"/>
      <w:headerReference w:type="default" r:id="rId8"/>
      <w:footerReference w:type="even" r:id="rId9"/>
      <w:headerReference w:type="first" r:id="rId10"/>
      <w:footerReference w:type="first" r:id="rId11"/>
      <w:type w:val="continuous"/>
      <w:pgSz w:w="12240" w:h="15840" w:orient="portrait" w:code="1"/>
      <w:pgMar w:top="1712" w:right="1440" w:bottom="1077" w:left="1077" w:header="1077" w:footer="720" w:gutter="0"/>
      <w:pgNumType w:start="6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3A64" w:rsidRDefault="00AE3A64" w14:paraId="3936A30C" w14:textId="77777777">
      <w:pPr>
        <w:spacing w:after="0" w:line="240" w:lineRule="auto"/>
      </w:pPr>
      <w:r>
        <w:separator/>
      </w:r>
    </w:p>
  </w:endnote>
  <w:endnote w:type="continuationSeparator" w:id="0">
    <w:p w:rsidR="00AE3A64" w:rsidRDefault="00AE3A64" w14:paraId="78FA79B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Courier New"/>
    <w:charset w:val="00"/>
    <w:family w:val="auto"/>
    <w:pitch w:val="default"/>
    <w:sig w:usb0="00000000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312D" w:rsidRDefault="0005312D" w14:paraId="2977C9AC" w14:textId="77777777">
    <w:pPr>
      <w:pStyle w:val="Footer"/>
      <w:tabs>
        <w:tab w:val="clear" w:pos="4680"/>
        <w:tab w:val="clear" w:pos="9360"/>
      </w:tabs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312D" w:rsidRDefault="0005312D" w14:paraId="2977C9AE" w14:textId="77777777">
    <w:pPr>
      <w:pStyle w:val="Footer"/>
      <w:tabs>
        <w:tab w:val="clear" w:pos="4680"/>
        <w:tab w:val="clear" w:pos="9360"/>
      </w:tabs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3A64" w:rsidRDefault="00AE3A64" w14:paraId="3E150BFB" w14:textId="77777777">
      <w:pPr>
        <w:spacing w:after="0" w:line="240" w:lineRule="auto"/>
      </w:pPr>
      <w:r>
        <w:separator/>
      </w:r>
    </w:p>
  </w:footnote>
  <w:footnote w:type="continuationSeparator" w:id="0">
    <w:p w:rsidR="00AE3A64" w:rsidRDefault="00AE3A64" w14:paraId="73A978C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0545F" w:rsidR="00B0545F" w:rsidP="00B0545F" w:rsidRDefault="00B0545F" w14:paraId="65F68F20" w14:textId="77777777">
    <w:pPr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noProof/>
        <w:sz w:val="22"/>
      </w:rPr>
      <w:drawing>
        <wp:anchor distT="0" distB="0" distL="114300" distR="114300" simplePos="0" relativeHeight="251656192" behindDoc="0" locked="0" layoutInCell="1" allowOverlap="1" wp14:anchorId="4AEF9D60" wp14:editId="5F57EB69">
          <wp:simplePos x="0" y="0"/>
          <wp:positionH relativeFrom="column">
            <wp:posOffset>401320</wp:posOffset>
          </wp:positionH>
          <wp:positionV relativeFrom="paragraph">
            <wp:posOffset>-284929</wp:posOffset>
          </wp:positionV>
          <wp:extent cx="1010916" cy="1010730"/>
          <wp:effectExtent l="0" t="0" r="0" b="0"/>
          <wp:wrapNone/>
          <wp:docPr id="6" name="Picture 4" descr="denrlogo_emb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 descr="denrlogo_emb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916" cy="1010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0545F">
      <w:rPr>
        <w:rFonts w:ascii="Calibri" w:hAnsi="Calibri" w:eastAsia="Calibri" w:cs="Times New Roman"/>
        <w:b/>
        <w:sz w:val="20"/>
        <w:szCs w:val="20"/>
      </w:rPr>
      <w:t>Republic of the Philippines</w:t>
    </w:r>
  </w:p>
  <w:p w:rsidRPr="00B0545F" w:rsidR="00B0545F" w:rsidP="00B0545F" w:rsidRDefault="00B0545F" w14:paraId="3EDDA62D" w14:textId="77777777">
    <w:pPr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b/>
        <w:sz w:val="20"/>
        <w:szCs w:val="20"/>
      </w:rPr>
      <w:t>ENVIRONMENTAL MANAGEMENT BUREAU</w:t>
    </w:r>
  </w:p>
  <w:p w:rsidRPr="00B0545F" w:rsidR="00B0545F" w:rsidP="00B0545F" w:rsidRDefault="00B0545F" w14:paraId="583CE73C" w14:textId="77777777">
    <w:pPr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b/>
        <w:sz w:val="20"/>
        <w:szCs w:val="20"/>
      </w:rPr>
      <w:t>ENVIRONMENTAL MONITORING AND ENFORCEMENT DIVISION</w:t>
    </w:r>
  </w:p>
  <w:p w:rsidRPr="00B0545F" w:rsidR="00B0545F" w:rsidP="00B0545F" w:rsidRDefault="00B0545F" w14:paraId="337FCF4D" w14:textId="77777777">
    <w:pPr>
      <w:tabs>
        <w:tab w:val="center" w:pos="4680"/>
        <w:tab w:val="right" w:pos="9360"/>
      </w:tabs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b/>
        <w:sz w:val="20"/>
        <w:szCs w:val="20"/>
      </w:rPr>
      <w:t>WATER AND AIR QUALITY MANAGEMENT SECTION</w:t>
    </w:r>
  </w:p>
  <w:p w:rsidRPr="00B0545F" w:rsidR="00B0545F" w:rsidP="00B0545F" w:rsidRDefault="00215C65" w14:paraId="49408308" w14:textId="20BE0C59">
    <w:pPr>
      <w:tabs>
        <w:tab w:val="center" w:pos="4680"/>
        <w:tab w:val="right" w:pos="9360"/>
      </w:tabs>
      <w:spacing w:after="0" w:line="240" w:lineRule="auto"/>
      <w:ind w:firstLine="0"/>
      <w:jc w:val="center"/>
      <w:rPr>
        <w:rFonts w:ascii="Calibri" w:hAnsi="Calibri" w:eastAsia="Calibri" w:cs="Times New Roman"/>
        <w:sz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CEA26F" wp14:editId="4CACEAF1">
              <wp:simplePos x="0" y="0"/>
              <wp:positionH relativeFrom="page">
                <wp:align>right</wp:align>
              </wp:positionH>
              <wp:positionV relativeFrom="paragraph">
                <wp:posOffset>99695</wp:posOffset>
              </wp:positionV>
              <wp:extent cx="7691755" cy="64770"/>
              <wp:effectExtent l="0" t="0" r="4445" b="0"/>
              <wp:wrapNone/>
              <wp:docPr id="89554731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1755" cy="64770"/>
                      </a:xfrm>
                      <a:prstGeom prst="rect">
                        <a:avLst/>
                      </a:prstGeom>
                      <a:solidFill>
                        <a:srgbClr val="0060EE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1EC6192">
            <v:rect id="Rectangle 2" style="position:absolute;margin-left:554.45pt;margin-top:7.85pt;width:605.65pt;height:5.1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6" fillcolor="#0060ee" strokecolor="white" w14:anchorId="144E3F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05312D" w:rsidRDefault="00215C65" w14:paraId="2977C9AB" w14:textId="3CFD5C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977C9AF" wp14:editId="39EC6577">
              <wp:simplePos x="0" y="0"/>
              <wp:positionH relativeFrom="column">
                <wp:posOffset>5957570</wp:posOffset>
              </wp:positionH>
              <wp:positionV relativeFrom="paragraph">
                <wp:posOffset>-51435</wp:posOffset>
              </wp:positionV>
              <wp:extent cx="1257300" cy="299085"/>
              <wp:effectExtent l="80645" t="72390" r="5080" b="9525"/>
              <wp:wrapNone/>
              <wp:docPr id="18972071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7300" cy="29908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>
                            <a:alpha val="50000"/>
                          </a:srgbClr>
                        </a:outerShdw>
                      </a:effectLst>
                    </wps:spPr>
                    <wps:txbx>
                      <w:txbxContent>
                        <w:p w:rsidR="0005312D" w:rsidRDefault="0005312D" w14:paraId="2977C9B6" w14:textId="77777777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ind w:firstLine="259"/>
                            <w:jc w:val="left"/>
                          </w:pPr>
                        </w:p>
                        <w:p w:rsidR="0005312D" w:rsidRDefault="0005312D" w14:paraId="2977C9B7" w14:textId="77777777">
                          <w:pPr>
                            <w:ind w:firstLine="9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D1A6F4D">
            <v:shapetype id="_x0000_t202" coordsize="21600,21600" o:spt="202" path="m,l,21600r21600,l21600,xe" w14:anchorId="2977C9AF">
              <v:stroke joinstyle="miter"/>
              <v:path gradientshapeok="t" o:connecttype="rect"/>
            </v:shapetype>
            <v:shape id="Text Box 5" style="position:absolute;left:0;text-align:left;margin-left:469.1pt;margin-top:-4.05pt;width:99pt;height:2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color="black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">
              <v:shadow on="t" opacity=".5" offset="-6pt,-6pt"/>
              <v:textbox>
                <w:txbxContent>
                  <w:p w:rsidR="0005312D" w:rsidRDefault="0005312D" w14:paraId="0A37501D" w14:textId="77777777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ind w:firstLine="259"/>
                      <w:jc w:val="left"/>
                    </w:pPr>
                  </w:p>
                  <w:p w:rsidR="0005312D" w:rsidRDefault="0005312D" w14:paraId="5DAB6C7B" w14:textId="77777777">
                    <w:pPr>
                      <w:ind w:firstLine="90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77C9B0" wp14:editId="6B80C05E">
              <wp:simplePos x="0" y="0"/>
              <wp:positionH relativeFrom="column">
                <wp:posOffset>-8255</wp:posOffset>
              </wp:positionH>
              <wp:positionV relativeFrom="paragraph">
                <wp:posOffset>-36195</wp:posOffset>
              </wp:positionV>
              <wp:extent cx="5965825" cy="299085"/>
              <wp:effectExtent l="1270" t="1905" r="0" b="3810"/>
              <wp:wrapNone/>
              <wp:docPr id="1882654469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6582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312D" w:rsidRDefault="00553684" w14:paraId="2977C9B8" w14:textId="77777777">
                          <w:pPr>
                            <w:ind w:right="259" w:firstLine="0"/>
                            <w:jc w:val="right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 xml:space="preserve">EMB </w:t>
                          </w:r>
                          <w:r>
                            <w:rPr>
                              <w:rFonts w:cs="Arial"/>
                              <w:b/>
                              <w:smallCaps/>
                              <w:sz w:val="20"/>
                              <w:szCs w:val="20"/>
                            </w:rPr>
                            <w:t>Manual of Uniform Procedure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4AA412E7">
            <v:shape id="Text Box 6" style="position:absolute;left:0;text-align:left;margin-left:-.65pt;margin-top:-2.85pt;width:469.75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" w14:anchorId="2977C9B0">
              <v:textbox>
                <w:txbxContent>
                  <w:p w:rsidR="0005312D" w:rsidRDefault="00553684" w14:paraId="6288F1FF" w14:textId="77777777">
                    <w:pPr>
                      <w:ind w:right="259" w:firstLine="0"/>
                      <w:jc w:val="right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 xml:space="preserve">EMB </w:t>
                    </w:r>
                    <w:r>
                      <w:rPr>
                        <w:rFonts w:cs="Arial"/>
                        <w:b/>
                        <w:smallCaps/>
                        <w:sz w:val="20"/>
                        <w:szCs w:val="20"/>
                      </w:rPr>
                      <w:t>Manual of Uniform Procedure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0545F" w:rsidR="00B0545F" w:rsidP="00B0545F" w:rsidRDefault="00B0545F" w14:paraId="44DEF0E6" w14:textId="77777777">
    <w:pPr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noProof/>
        <w:sz w:val="22"/>
      </w:rPr>
      <w:drawing>
        <wp:anchor distT="0" distB="0" distL="114300" distR="114300" simplePos="0" relativeHeight="251655168" behindDoc="0" locked="0" layoutInCell="1" allowOverlap="1" wp14:anchorId="26961FBF" wp14:editId="4AEF16A0">
          <wp:simplePos x="0" y="0"/>
          <wp:positionH relativeFrom="column">
            <wp:posOffset>1270</wp:posOffset>
          </wp:positionH>
          <wp:positionV relativeFrom="paragraph">
            <wp:posOffset>-422593</wp:posOffset>
          </wp:positionV>
          <wp:extent cx="1010916" cy="1010730"/>
          <wp:effectExtent l="0" t="0" r="0" b="0"/>
          <wp:wrapNone/>
          <wp:docPr id="1702731807" name="Picture 4" descr="denrlogo_emb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 descr="denrlogo_emb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916" cy="1010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0545F">
      <w:rPr>
        <w:rFonts w:ascii="Calibri" w:hAnsi="Calibri" w:eastAsia="Calibri" w:cs="Times New Roman"/>
        <w:b/>
        <w:sz w:val="20"/>
        <w:szCs w:val="20"/>
      </w:rPr>
      <w:t>Republic of the Philippines</w:t>
    </w:r>
  </w:p>
  <w:p w:rsidRPr="00B0545F" w:rsidR="00B0545F" w:rsidP="00B0545F" w:rsidRDefault="00B0545F" w14:paraId="37CC89A3" w14:textId="77777777">
    <w:pPr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b/>
        <w:sz w:val="20"/>
        <w:szCs w:val="20"/>
      </w:rPr>
      <w:t>ENVIRONMENTAL MANAGEMENT BUREAU</w:t>
    </w:r>
  </w:p>
  <w:p w:rsidRPr="00B0545F" w:rsidR="00B0545F" w:rsidP="00B0545F" w:rsidRDefault="00B0545F" w14:paraId="3CC90323" w14:textId="77777777">
    <w:pPr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b/>
        <w:sz w:val="20"/>
        <w:szCs w:val="20"/>
      </w:rPr>
      <w:t>ENVIRONMENTAL MONITORING AND ENFORCEMENT DIVISION</w:t>
    </w:r>
  </w:p>
  <w:p w:rsidRPr="00B0545F" w:rsidR="00B0545F" w:rsidP="00B0545F" w:rsidRDefault="00B0545F" w14:paraId="068A3627" w14:textId="77777777">
    <w:pPr>
      <w:tabs>
        <w:tab w:val="center" w:pos="4680"/>
        <w:tab w:val="right" w:pos="9360"/>
      </w:tabs>
      <w:spacing w:after="0" w:line="240" w:lineRule="auto"/>
      <w:ind w:firstLine="0"/>
      <w:jc w:val="center"/>
      <w:rPr>
        <w:rFonts w:ascii="Calibri" w:hAnsi="Calibri" w:eastAsia="Calibri" w:cs="Times New Roman"/>
        <w:b/>
        <w:sz w:val="20"/>
        <w:szCs w:val="20"/>
      </w:rPr>
    </w:pPr>
    <w:r w:rsidRPr="00B0545F">
      <w:rPr>
        <w:rFonts w:ascii="Calibri" w:hAnsi="Calibri" w:eastAsia="Calibri" w:cs="Times New Roman"/>
        <w:b/>
        <w:sz w:val="20"/>
        <w:szCs w:val="20"/>
      </w:rPr>
      <w:t>WATER AND AIR QUALITY MANAGEMENT SECTION</w:t>
    </w:r>
  </w:p>
  <w:p w:rsidRPr="00B0545F" w:rsidR="0005312D" w:rsidP="00B0545F" w:rsidRDefault="00215C65" w14:paraId="2977C9AD" w14:textId="2BBFE53C">
    <w:pPr>
      <w:tabs>
        <w:tab w:val="center" w:pos="4680"/>
        <w:tab w:val="right" w:pos="9360"/>
      </w:tabs>
      <w:spacing w:after="0" w:line="240" w:lineRule="auto"/>
      <w:ind w:firstLine="0"/>
      <w:jc w:val="center"/>
      <w:rPr>
        <w:rFonts w:ascii="Calibri" w:hAnsi="Calibri" w:eastAsia="Calibri" w:cs="Times New Roman"/>
        <w:sz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E54C3F" wp14:editId="2D3D8263">
              <wp:simplePos x="0" y="0"/>
              <wp:positionH relativeFrom="page">
                <wp:align>right</wp:align>
              </wp:positionH>
              <wp:positionV relativeFrom="paragraph">
                <wp:posOffset>99695</wp:posOffset>
              </wp:positionV>
              <wp:extent cx="7691755" cy="64770"/>
              <wp:effectExtent l="0" t="0" r="4445" b="0"/>
              <wp:wrapNone/>
              <wp:docPr id="74679199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1755" cy="64770"/>
                      </a:xfrm>
                      <a:prstGeom prst="rect">
                        <a:avLst/>
                      </a:prstGeom>
                      <a:solidFill>
                        <a:srgbClr val="0060EE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D63CDFC">
            <v:rect id="Rectangle 1" style="position:absolute;margin-left:554.45pt;margin-top:7.85pt;width:605.65pt;height:5.1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6" fillcolor="#0060ee" strokecolor="white" w14:anchorId="6D14C0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">
              <w10:wrap anchorx="page"/>
            </v:rect>
          </w:pict>
        </mc:Fallback>
      </mc:AlternateConten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mirrorMargins/>
  <w:proofState w:spelling="clean" w:grammar="dirty"/>
  <w:attachedTemplate r:id="rId1"/>
  <w:trackRevisions w:val="false"/>
  <w:defaultTabStop w:val="252"/>
  <w:drawingGridHorizontalSpacing w:val="12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BF"/>
    <w:rsid w:val="000413BA"/>
    <w:rsid w:val="000446FF"/>
    <w:rsid w:val="0005312D"/>
    <w:rsid w:val="0006688F"/>
    <w:rsid w:val="000A4FFB"/>
    <w:rsid w:val="00131C86"/>
    <w:rsid w:val="00164DFF"/>
    <w:rsid w:val="001A246E"/>
    <w:rsid w:val="001D3DB5"/>
    <w:rsid w:val="001E10FE"/>
    <w:rsid w:val="00215C65"/>
    <w:rsid w:val="002843E0"/>
    <w:rsid w:val="002929C6"/>
    <w:rsid w:val="002A0B50"/>
    <w:rsid w:val="002F2049"/>
    <w:rsid w:val="00315A19"/>
    <w:rsid w:val="00324581"/>
    <w:rsid w:val="003371BE"/>
    <w:rsid w:val="00340695"/>
    <w:rsid w:val="003462DE"/>
    <w:rsid w:val="0034701B"/>
    <w:rsid w:val="00370D4B"/>
    <w:rsid w:val="003773B4"/>
    <w:rsid w:val="003D49FE"/>
    <w:rsid w:val="003E0C48"/>
    <w:rsid w:val="003E2A4F"/>
    <w:rsid w:val="00420B07"/>
    <w:rsid w:val="00437290"/>
    <w:rsid w:val="0045491D"/>
    <w:rsid w:val="00475815"/>
    <w:rsid w:val="004B3959"/>
    <w:rsid w:val="004E4B2E"/>
    <w:rsid w:val="00544D13"/>
    <w:rsid w:val="00553684"/>
    <w:rsid w:val="00561130"/>
    <w:rsid w:val="00571794"/>
    <w:rsid w:val="00590E01"/>
    <w:rsid w:val="00597FA6"/>
    <w:rsid w:val="005C5989"/>
    <w:rsid w:val="005F18BC"/>
    <w:rsid w:val="005F43FF"/>
    <w:rsid w:val="006420ED"/>
    <w:rsid w:val="00642988"/>
    <w:rsid w:val="00682C89"/>
    <w:rsid w:val="00683BA3"/>
    <w:rsid w:val="00684F28"/>
    <w:rsid w:val="006C22B7"/>
    <w:rsid w:val="006C6921"/>
    <w:rsid w:val="006F62CD"/>
    <w:rsid w:val="0071374F"/>
    <w:rsid w:val="00713D7E"/>
    <w:rsid w:val="007140BF"/>
    <w:rsid w:val="00732D39"/>
    <w:rsid w:val="00743845"/>
    <w:rsid w:val="007737BD"/>
    <w:rsid w:val="007C6B06"/>
    <w:rsid w:val="0084769F"/>
    <w:rsid w:val="0085221E"/>
    <w:rsid w:val="00861F43"/>
    <w:rsid w:val="00877087"/>
    <w:rsid w:val="0089542E"/>
    <w:rsid w:val="008A54FB"/>
    <w:rsid w:val="009004EB"/>
    <w:rsid w:val="00911C3D"/>
    <w:rsid w:val="009432CB"/>
    <w:rsid w:val="00966BE8"/>
    <w:rsid w:val="009722B3"/>
    <w:rsid w:val="0097659F"/>
    <w:rsid w:val="0098278C"/>
    <w:rsid w:val="00984793"/>
    <w:rsid w:val="009961F4"/>
    <w:rsid w:val="00996602"/>
    <w:rsid w:val="009F23C9"/>
    <w:rsid w:val="00A04DC4"/>
    <w:rsid w:val="00A148C1"/>
    <w:rsid w:val="00A15BC3"/>
    <w:rsid w:val="00A222AC"/>
    <w:rsid w:val="00A94F31"/>
    <w:rsid w:val="00AA7A68"/>
    <w:rsid w:val="00AA7D4D"/>
    <w:rsid w:val="00AC7DB7"/>
    <w:rsid w:val="00AE1E2F"/>
    <w:rsid w:val="00AE3A64"/>
    <w:rsid w:val="00B0545F"/>
    <w:rsid w:val="00B719BC"/>
    <w:rsid w:val="00BB31EE"/>
    <w:rsid w:val="00BC79EF"/>
    <w:rsid w:val="00C02B27"/>
    <w:rsid w:val="00C053CC"/>
    <w:rsid w:val="00C767D9"/>
    <w:rsid w:val="00C83A2E"/>
    <w:rsid w:val="00CA3A4A"/>
    <w:rsid w:val="00D24502"/>
    <w:rsid w:val="00D25BD0"/>
    <w:rsid w:val="00D450BF"/>
    <w:rsid w:val="00D5042A"/>
    <w:rsid w:val="00D64D3E"/>
    <w:rsid w:val="00D95946"/>
    <w:rsid w:val="00DB6591"/>
    <w:rsid w:val="00DC4A36"/>
    <w:rsid w:val="00E0609C"/>
    <w:rsid w:val="00E260E1"/>
    <w:rsid w:val="00E72C63"/>
    <w:rsid w:val="00E733E0"/>
    <w:rsid w:val="00E84AD0"/>
    <w:rsid w:val="00E94623"/>
    <w:rsid w:val="00EB15D0"/>
    <w:rsid w:val="00F01407"/>
    <w:rsid w:val="00F37B7C"/>
    <w:rsid w:val="00F921D6"/>
    <w:rsid w:val="00FE75BE"/>
    <w:rsid w:val="04D645FE"/>
    <w:rsid w:val="05289DC6"/>
    <w:rsid w:val="05A4CEEC"/>
    <w:rsid w:val="05E1E7E3"/>
    <w:rsid w:val="079E2B14"/>
    <w:rsid w:val="09A2A2F9"/>
    <w:rsid w:val="09F85A8E"/>
    <w:rsid w:val="0B3B444D"/>
    <w:rsid w:val="0C0AC998"/>
    <w:rsid w:val="0C3C625D"/>
    <w:rsid w:val="0CD3EA54"/>
    <w:rsid w:val="0EAF9E48"/>
    <w:rsid w:val="0EB6E9C3"/>
    <w:rsid w:val="0EFA5223"/>
    <w:rsid w:val="0F5FBE7E"/>
    <w:rsid w:val="109C5E53"/>
    <w:rsid w:val="10BF9DEF"/>
    <w:rsid w:val="11963980"/>
    <w:rsid w:val="12BA47FC"/>
    <w:rsid w:val="12FAEB8D"/>
    <w:rsid w:val="1466116A"/>
    <w:rsid w:val="148C70BD"/>
    <w:rsid w:val="150D0B41"/>
    <w:rsid w:val="153FDBDA"/>
    <w:rsid w:val="176CA882"/>
    <w:rsid w:val="17E87973"/>
    <w:rsid w:val="19269A19"/>
    <w:rsid w:val="192733D1"/>
    <w:rsid w:val="1A266DC5"/>
    <w:rsid w:val="1AC5CC7A"/>
    <w:rsid w:val="1B363A4B"/>
    <w:rsid w:val="1D2D28B1"/>
    <w:rsid w:val="1D37A061"/>
    <w:rsid w:val="1E7372DC"/>
    <w:rsid w:val="2027AA6D"/>
    <w:rsid w:val="21084618"/>
    <w:rsid w:val="232D1E30"/>
    <w:rsid w:val="23DC4950"/>
    <w:rsid w:val="2663D692"/>
    <w:rsid w:val="26642415"/>
    <w:rsid w:val="2691AAAB"/>
    <w:rsid w:val="27B130E1"/>
    <w:rsid w:val="27EE6CBB"/>
    <w:rsid w:val="290E19F5"/>
    <w:rsid w:val="298909F2"/>
    <w:rsid w:val="2A47A5C7"/>
    <w:rsid w:val="2AC3ED00"/>
    <w:rsid w:val="2B4B545C"/>
    <w:rsid w:val="2C000BA8"/>
    <w:rsid w:val="2C351E39"/>
    <w:rsid w:val="2DB68D25"/>
    <w:rsid w:val="3003FAD1"/>
    <w:rsid w:val="30257AE2"/>
    <w:rsid w:val="31AB4BAB"/>
    <w:rsid w:val="326D9491"/>
    <w:rsid w:val="362E16E2"/>
    <w:rsid w:val="3633878D"/>
    <w:rsid w:val="376C9C91"/>
    <w:rsid w:val="3772472B"/>
    <w:rsid w:val="39A0590D"/>
    <w:rsid w:val="3AE389A0"/>
    <w:rsid w:val="3B4F8AF0"/>
    <w:rsid w:val="3C3188A6"/>
    <w:rsid w:val="3D7FFB5A"/>
    <w:rsid w:val="3D9B5779"/>
    <w:rsid w:val="3E3B3B07"/>
    <w:rsid w:val="41C287E7"/>
    <w:rsid w:val="4246E643"/>
    <w:rsid w:val="42B490E2"/>
    <w:rsid w:val="43035170"/>
    <w:rsid w:val="44C40D11"/>
    <w:rsid w:val="44F27DF8"/>
    <w:rsid w:val="454D40D8"/>
    <w:rsid w:val="48FF418A"/>
    <w:rsid w:val="4B59F8AE"/>
    <w:rsid w:val="4D9C6567"/>
    <w:rsid w:val="4DE53A5A"/>
    <w:rsid w:val="4E5CD0A0"/>
    <w:rsid w:val="4E67C978"/>
    <w:rsid w:val="4E7E2364"/>
    <w:rsid w:val="531907A1"/>
    <w:rsid w:val="5536AF66"/>
    <w:rsid w:val="55B7CA6B"/>
    <w:rsid w:val="565EBCC2"/>
    <w:rsid w:val="56E02BAA"/>
    <w:rsid w:val="58BA9692"/>
    <w:rsid w:val="591587F9"/>
    <w:rsid w:val="596263D7"/>
    <w:rsid w:val="5993A498"/>
    <w:rsid w:val="59CED492"/>
    <w:rsid w:val="5B9EF0DC"/>
    <w:rsid w:val="5CDEA27E"/>
    <w:rsid w:val="5D505EF3"/>
    <w:rsid w:val="5E15A04B"/>
    <w:rsid w:val="5E82DC0B"/>
    <w:rsid w:val="5F31B2AA"/>
    <w:rsid w:val="5F7E9A63"/>
    <w:rsid w:val="610AF67E"/>
    <w:rsid w:val="61F914A3"/>
    <w:rsid w:val="64056141"/>
    <w:rsid w:val="68CA799C"/>
    <w:rsid w:val="6BBD4C6B"/>
    <w:rsid w:val="6C6A0FB5"/>
    <w:rsid w:val="6FDA0D74"/>
    <w:rsid w:val="72FDDE05"/>
    <w:rsid w:val="73C1003B"/>
    <w:rsid w:val="743A691B"/>
    <w:rsid w:val="7585A2FC"/>
    <w:rsid w:val="75943870"/>
    <w:rsid w:val="770A5AD7"/>
    <w:rsid w:val="77130464"/>
    <w:rsid w:val="771F99E3"/>
    <w:rsid w:val="7919C511"/>
    <w:rsid w:val="7A30D265"/>
    <w:rsid w:val="7B74D630"/>
    <w:rsid w:val="7C19516C"/>
    <w:rsid w:val="7CC12147"/>
    <w:rsid w:val="7DBA5412"/>
    <w:rsid w:val="7E766081"/>
    <w:rsid w:val="7E89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77C893"/>
  <w15:docId w15:val="{A57FF7BE-3E15-4544-A5D9-B9CEED664A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nhideWhenUsed="1" w:qFormat="1"/>
    <w:lsdException w:name="annotation text" w:uiPriority="0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uiPriority="0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ind w:firstLine="720"/>
      <w:jc w:val="both"/>
    </w:pPr>
    <w:rPr>
      <w:sz w:val="24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pPr>
      <w:spacing w:before="240" w:line="360" w:lineRule="auto"/>
      <w:ind w:left="720" w:firstLine="0"/>
    </w:pPr>
    <w:rPr>
      <w:rFonts w:ascii="Cambria" w:hAnsi="Cambria" w:eastAsia="MS Mincho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240" w:line="360" w:lineRule="auto"/>
      <w:ind w:left="720" w:firstLine="0"/>
    </w:pPr>
    <w:rPr>
      <w:rFonts w:ascii="Lucida Grande" w:hAnsi="Lucida Grande" w:eastAsia="MS Mincho" w:cs="Times New Roman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link w:val="FootnoteTextChar"/>
    <w:uiPriority w:val="99"/>
    <w:unhideWhenUsed/>
    <w:qFormat/>
    <w:pPr>
      <w:ind w:firstLine="0"/>
      <w:jc w:val="left"/>
    </w:pPr>
    <w:rPr>
      <w:rFonts w:ascii="Calibri" w:hAnsi="Calibri" w:eastAsia="Calibri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  <w:ind w:firstLine="0"/>
      <w:jc w:val="left"/>
    </w:pPr>
    <w:rPr>
      <w:rFonts w:ascii="Times" w:hAnsi="Times" w:eastAsia="MS Mincho" w:cs="Times New Roman"/>
      <w:sz w:val="20"/>
      <w:szCs w:val="20"/>
    </w:rPr>
  </w:style>
  <w:style w:type="character" w:styleId="CommentReference">
    <w:name w:val="annotation reference"/>
    <w:rPr>
      <w:sz w:val="18"/>
      <w:szCs w:val="1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LineNumber">
    <w:name w:val="line number"/>
    <w:basedOn w:val="DefaultParagraphFont"/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Pr>
      <w:rFonts w:ascii="Cambria" w:hAnsi="Cambria" w:eastAsia="Times New Roman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MediumGrid1-Accent21" w:customStyle="1">
    <w:name w:val="Medium Grid 1 - Accent 21"/>
    <w:basedOn w:val="Normal"/>
    <w:uiPriority w:val="34"/>
    <w:qFormat/>
    <w:pPr>
      <w:spacing w:before="240" w:line="360" w:lineRule="auto"/>
      <w:ind w:left="720" w:firstLine="0"/>
      <w:contextualSpacing/>
    </w:pPr>
    <w:rPr>
      <w:rFonts w:ascii="Cambria" w:hAnsi="Cambria" w:eastAsia="MS Mincho" w:cs="Times New Roman"/>
      <w:szCs w:val="24"/>
      <w:lang w:eastAsia="ja-JP"/>
    </w:rPr>
  </w:style>
  <w:style w:type="paragraph" w:styleId="ColorfulList-Accent11" w:customStyle="1">
    <w:name w:val="Colorful List - Accent 11"/>
    <w:basedOn w:val="Normal"/>
    <w:qFormat/>
    <w:pPr>
      <w:spacing w:before="240" w:line="360" w:lineRule="auto"/>
      <w:ind w:left="720" w:firstLine="0"/>
      <w:contextualSpacing/>
    </w:pPr>
    <w:rPr>
      <w:rFonts w:ascii="Cambria" w:hAnsi="Cambria" w:eastAsia="MS Mincho" w:cs="Times New Roman"/>
      <w:szCs w:val="24"/>
      <w:lang w:eastAsia="ja-JP"/>
    </w:rPr>
  </w:style>
  <w:style w:type="character" w:styleId="CommentTextChar" w:customStyle="1">
    <w:name w:val="Comment Text Char"/>
    <w:basedOn w:val="DefaultParagraphFont"/>
    <w:link w:val="CommentText"/>
    <w:qFormat/>
    <w:rPr>
      <w:rFonts w:ascii="Cambria" w:hAnsi="Cambria" w:eastAsia="MS Mincho" w:cs="Times New Roman"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rPr>
      <w:rFonts w:ascii="Cambria" w:hAnsi="Cambria" w:eastAsia="MS Mincho" w:cs="Times New Roman"/>
      <w:b/>
      <w:bCs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Pr>
      <w:rFonts w:ascii="Calibri" w:hAnsi="Calibri" w:eastAsia="Calibri" w:cs="Times New Roman"/>
      <w:sz w:val="20"/>
      <w:szCs w:val="20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Pr>
      <w:rFonts w:ascii="Lucida Grande" w:hAnsi="Lucida Grande" w:eastAsia="MS Mincho" w:cs="Times New Roman"/>
      <w:szCs w:val="24"/>
      <w:lang w:eastAsia="ja-JP"/>
    </w:rPr>
  </w:style>
  <w:style w:type="paragraph" w:styleId="Style1" w:customStyle="1">
    <w:name w:val="Style 1"/>
    <w:basedOn w:val="Normal"/>
    <w:uiPriority w:val="99"/>
    <w:pPr>
      <w:widowControl w:val="0"/>
      <w:autoSpaceDE w:val="0"/>
      <w:autoSpaceDN w:val="0"/>
      <w:adjustRightInd w:val="0"/>
      <w:ind w:firstLine="0"/>
      <w:jc w:val="left"/>
    </w:pPr>
    <w:rPr>
      <w:rFonts w:ascii="Times New Roman" w:hAnsi="Times New Roman" w:cs="Times New Roman" w:eastAsiaTheme="minorEastAsia"/>
      <w:szCs w:val="24"/>
    </w:rPr>
  </w:style>
  <w:style w:type="paragraph" w:styleId="NoSpacing">
    <w:name w:val="No Spacing"/>
    <w:uiPriority w:val="1"/>
    <w:qFormat/>
    <w:rPr>
      <w:rFonts w:eastAsiaTheme="minorEastAsia"/>
      <w:sz w:val="22"/>
      <w:szCs w:val="22"/>
      <w:lang w:eastAsia="en-PH"/>
    </w:rPr>
  </w:style>
  <w:style w:type="table" w:styleId="TableGrid1" w:customStyle="1">
    <w:name w:val="Table Grid1"/>
    <w:basedOn w:val="TableNormal"/>
    <w:next w:val="TableGrid"/>
    <w:rsid w:val="00B0545F"/>
    <w:pPr>
      <w:spacing w:after="0" w:line="240" w:lineRule="auto"/>
    </w:pPr>
    <w:rPr>
      <w:sz w:val="22"/>
      <w:szCs w:val="22"/>
      <w:lang w:val="en-P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header" Target="header3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indows%20User\Desktop\EMB%20Manual\Template-EMB%20Manual%20-%20Appendi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3"/>
    <customShpInfo spid="_x0000_s2054"/>
    <customShpInfo spid="_x0000_s1029"/>
    <customShpInfo spid="_x0000_s1030"/>
    <customShpInfo spid="_x0000_s1031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Template-EMB%20Manual%20-%20Appendix.dotx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Airene Manalo</dc:creator>
  <lastModifiedBy>Abram Alexander Asi</lastModifiedBy>
  <revision>32</revision>
  <lastPrinted>2016-05-28T00:12:00.0000000Z</lastPrinted>
  <dcterms:created xsi:type="dcterms:W3CDTF">2026-02-04T06:49:00.0000000Z</dcterms:created>
  <dcterms:modified xsi:type="dcterms:W3CDTF">2026-02-04T07:17:36.1561493Z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1033-11.2.0.8684</vt:lpwstr>
  </property>
</Properties>
</file>