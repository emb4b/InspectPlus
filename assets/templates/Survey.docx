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05312D" w:rsidP="00F37B7C" w:rsidRDefault="00553684" w14:paraId="2977C893" w14:textId="236965EA">
      <w:pPr>
        <w:pStyle w:val="Style1"/>
        <w:tabs>
          <w:tab w:val="center" w:pos="4694"/>
          <w:tab w:val="left" w:pos="6536"/>
        </w:tabs>
        <w:kinsoku w:val="0"/>
        <w:autoSpaceDE/>
        <w:autoSpaceDN/>
        <w:adjustRightInd/>
        <w:spacing w:after="0"/>
        <w:rPr>
          <w:rFonts w:cs="Tahoma" w:asciiTheme="minorHAnsi" w:hAnsiTheme="minorHAnsi"/>
          <w:b/>
          <w:bCs/>
          <w:sz w:val="20"/>
          <w:szCs w:val="20"/>
        </w:rPr>
      </w:pPr>
      <w:r>
        <w:rPr>
          <w:rFonts w:cs="Tahoma" w:asciiTheme="minorHAnsi" w:hAnsiTheme="minorHAnsi"/>
          <w:b/>
          <w:bCs/>
          <w:sz w:val="20"/>
          <w:szCs w:val="20"/>
        </w:rPr>
        <w:tab/>
      </w:r>
      <w:r w:rsidR="00215C65">
        <w:rPr>
          <w:rFonts w:cs="Tahoma" w:asciiTheme="minorHAnsi" w:hAnsi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77C9A5" wp14:editId="1638FDB2">
                <wp:simplePos x="0" y="0"/>
                <wp:positionH relativeFrom="column">
                  <wp:posOffset>4670425</wp:posOffset>
                </wp:positionH>
                <wp:positionV relativeFrom="paragraph">
                  <wp:posOffset>-62865</wp:posOffset>
                </wp:positionV>
                <wp:extent cx="1383030" cy="278130"/>
                <wp:effectExtent l="3175" t="3810" r="4445" b="3810"/>
                <wp:wrapNone/>
                <wp:docPr id="679963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312D" w:rsidRDefault="0005312D" w14:paraId="2977C9B5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30182A2">
              <v:shapetype id="_x0000_t202" coordsize="21600,21600" o:spt="202" path="m,l,21600r21600,l21600,xe" w14:anchorId="2977C9A5">
                <v:stroke joinstyle="miter"/>
                <v:path gradientshapeok="t" o:connecttype="rect"/>
              </v:shapetype>
              <v:shape id="Text Box 2" style="position:absolute;margin-left:367.75pt;margin-top:-4.95pt;width:108.9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">
                <v:textbox>
                  <w:txbxContent>
                    <w:p w:rsidR="0005312D" w:rsidRDefault="0005312D" w14:paraId="672A6659" w14:textId="77777777"/>
                  </w:txbxContent>
                </v:textbox>
              </v:shape>
            </w:pict>
          </mc:Fallback>
        </mc:AlternateContent>
      </w:r>
      <w:r>
        <w:rPr>
          <w:rFonts w:cs="Tahoma" w:asciiTheme="minorHAnsi" w:hAnsiTheme="minorHAnsi"/>
          <w:b/>
          <w:bCs/>
          <w:sz w:val="20"/>
          <w:szCs w:val="20"/>
        </w:rPr>
        <w:tab/>
      </w:r>
    </w:p>
    <w:p w:rsidR="006C6921" w:rsidP="006C6921" w:rsidRDefault="00553684" w14:paraId="2977C89B" w14:textId="53524171">
      <w:pPr>
        <w:pStyle w:val="Style1"/>
        <w:kinsoku w:val="0"/>
        <w:autoSpaceDE/>
        <w:autoSpaceDN/>
        <w:adjustRightInd/>
        <w:spacing w:after="0"/>
        <w:jc w:val="center"/>
        <w:rPr>
          <w:rFonts w:cs="Arial" w:asciiTheme="minorHAnsi" w:hAnsiTheme="minorHAnsi"/>
          <w:b/>
          <w:bCs/>
          <w:sz w:val="20"/>
          <w:szCs w:val="20"/>
        </w:rPr>
      </w:pPr>
      <w:r>
        <w:rPr>
          <w:rFonts w:cs="Arial" w:asciiTheme="minorHAnsi" w:hAnsiTheme="minorHAnsi"/>
          <w:b/>
          <w:bCs/>
          <w:sz w:val="20"/>
          <w:szCs w:val="20"/>
        </w:rPr>
        <w:t>SITE INSPECTION REPORT FOR NEW PROJECT WITH/WITHOUT ECC APPLICATIONS</w:t>
      </w:r>
      <w:r>
        <w:rPr>
          <w:rFonts w:cs="Arial" w:asciiTheme="minorHAnsi" w:hAnsiTheme="minorHAnsi"/>
          <w:b/>
          <w:bCs/>
          <w:sz w:val="20"/>
          <w:szCs w:val="20"/>
        </w:rPr>
        <w:br/>
      </w:r>
      <w:r>
        <w:rPr>
          <w:rFonts w:cs="Arial" w:asciiTheme="minorHAnsi" w:hAnsiTheme="minorHAnsi"/>
          <w:b/>
          <w:bCs/>
          <w:sz w:val="20"/>
          <w:szCs w:val="20"/>
        </w:rPr>
        <w:t>Report Control Number</w:t>
      </w:r>
      <w:r w:rsidR="00B0545F">
        <w:rPr>
          <w:rFonts w:cs="Arial" w:asciiTheme="minorHAnsi" w:hAnsiTheme="minorHAnsi"/>
          <w:b/>
          <w:bCs/>
          <w:sz w:val="20"/>
          <w:szCs w:val="20"/>
        </w:rPr>
        <w:t xml:space="preserve"> __________</w:t>
      </w:r>
      <w:r>
        <w:rPr>
          <w:rFonts w:cs="Arial" w:asciiTheme="minorHAnsi" w:hAnsiTheme="minorHAnsi"/>
          <w:b/>
          <w:bCs/>
          <w:sz w:val="20"/>
          <w:szCs w:val="20"/>
        </w:rPr>
        <w:br/>
      </w:r>
      <w:r>
        <w:rPr>
          <w:rFonts w:cs="Arial" w:asciiTheme="minorHAnsi" w:hAnsiTheme="minorHAnsi"/>
          <w:b/>
          <w:bCs/>
          <w:sz w:val="20"/>
          <w:szCs w:val="20"/>
        </w:rPr>
        <w:t>Date of Inspection:</w:t>
      </w:r>
      <w:r w:rsidR="00B0545F">
        <w:rPr>
          <w:rFonts w:cs="Arial" w:asciiTheme="minorHAnsi" w:hAnsiTheme="minorHAnsi"/>
          <w:b/>
          <w:bCs/>
          <w:sz w:val="20"/>
          <w:szCs w:val="20"/>
        </w:rPr>
        <w:t xml:space="preserve"> ____________</w:t>
      </w:r>
    </w:p>
    <w:p w:rsidR="006C6921" w:rsidP="00F37B7C" w:rsidRDefault="006C6921" w14:paraId="2977C89D" w14:textId="77777777">
      <w:pPr>
        <w:spacing w:after="0"/>
        <w:ind w:firstLine="0"/>
        <w:rPr>
          <w:szCs w:val="24"/>
        </w:rPr>
      </w:pPr>
    </w:p>
    <w:tbl>
      <w:tblPr>
        <w:tblStyle w:val="TableGrid"/>
        <w:tblW w:w="936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084"/>
        <w:gridCol w:w="166"/>
        <w:gridCol w:w="90"/>
        <w:gridCol w:w="22"/>
        <w:gridCol w:w="248"/>
        <w:gridCol w:w="2115"/>
        <w:gridCol w:w="2025"/>
      </w:tblGrid>
      <w:tr w:rsidR="0005312D" w:rsidTr="079E2B14" w14:paraId="2977C8A2" w14:textId="77777777">
        <w:trPr>
          <w:trHeight w:val="20"/>
          <w:jc w:val="center"/>
        </w:trPr>
        <w:tc>
          <w:tcPr>
            <w:tcW w:w="4694" w:type="dxa"/>
            <w:gridSpan w:val="2"/>
            <w:tcMar/>
          </w:tcPr>
          <w:p w:rsidR="0005312D" w:rsidP="00F37B7C" w:rsidRDefault="00553684" w14:paraId="2977C89E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Project Name:</w:t>
            </w:r>
          </w:p>
        </w:tc>
        <w:tc>
          <w:tcPr>
            <w:tcW w:w="4666" w:type="dxa"/>
            <w:gridSpan w:val="6"/>
            <w:tcMar/>
          </w:tcPr>
          <w:p w:rsidR="0005312D" w:rsidP="00F37B7C" w:rsidRDefault="00553684" w14:paraId="2977C89F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Reference Code:</w:t>
            </w:r>
          </w:p>
          <w:p w:rsidR="0005312D" w:rsidP="00F37B7C" w:rsidRDefault="0005312D" w14:paraId="2977C8A0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553684" w14:paraId="2977C8A1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Date:</w:t>
            </w:r>
          </w:p>
        </w:tc>
      </w:tr>
      <w:tr w:rsidR="0005312D" w:rsidTr="079E2B14" w14:paraId="2977C8B5" w14:textId="77777777">
        <w:trPr>
          <w:trHeight w:val="20"/>
          <w:jc w:val="center"/>
        </w:trPr>
        <w:tc>
          <w:tcPr>
            <w:tcW w:w="4694" w:type="dxa"/>
            <w:gridSpan w:val="2"/>
            <w:tcMar/>
          </w:tcPr>
          <w:p w:rsidR="0005312D" w:rsidP="00F37B7C" w:rsidRDefault="00553684" w14:paraId="2977C8A3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Proponent Name:</w:t>
            </w:r>
          </w:p>
          <w:p w:rsidR="0005312D" w:rsidP="00F37B7C" w:rsidRDefault="0005312D" w14:paraId="2977C8A4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5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6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7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553684" w14:paraId="2977C8A8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Contact Person:</w:t>
            </w:r>
          </w:p>
          <w:p w:rsidR="0005312D" w:rsidP="00F37B7C" w:rsidRDefault="00553684" w14:paraId="2977C8A9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Position:</w:t>
            </w:r>
          </w:p>
          <w:p w:rsidR="0005312D" w:rsidP="00F37B7C" w:rsidRDefault="00553684" w14:paraId="2977C8AA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Contact No.:</w:t>
            </w:r>
          </w:p>
          <w:p w:rsidR="0005312D" w:rsidP="00F37B7C" w:rsidRDefault="00553684" w14:paraId="2977C8AB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Email Address:</w:t>
            </w:r>
          </w:p>
        </w:tc>
        <w:tc>
          <w:tcPr>
            <w:tcW w:w="4666" w:type="dxa"/>
            <w:gridSpan w:val="6"/>
            <w:tcMar/>
          </w:tcPr>
          <w:p w:rsidR="0005312D" w:rsidP="00F37B7C" w:rsidRDefault="00553684" w14:paraId="2977C8AC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Project Location:</w:t>
            </w:r>
          </w:p>
          <w:p w:rsidR="0005312D" w:rsidP="00F37B7C" w:rsidRDefault="0005312D" w14:paraId="2977C8AD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E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F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553684" w14:paraId="2977C8B0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Geo Coordinates:</w:t>
            </w:r>
          </w:p>
          <w:p w:rsidR="0005312D" w:rsidP="00F37B7C" w:rsidRDefault="0005312D" w14:paraId="2977C8B1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B2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B3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553684" w14:paraId="2977C8B4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Area Size:</w:t>
            </w:r>
          </w:p>
        </w:tc>
      </w:tr>
      <w:tr w:rsidR="0005312D" w:rsidTr="079E2B14" w14:paraId="2977C8BC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8B6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Purpose:</w:t>
            </w:r>
          </w:p>
          <w:p w:rsidR="0005312D" w:rsidP="00F37B7C" w:rsidRDefault="00553684" w14:paraId="2977C8B7" w14:textId="22C9BD9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1" w:id="0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4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0"/>
            <w:r w:rsidR="00553684">
              <w:rPr>
                <w:sz w:val="20"/>
                <w:szCs w:val="20"/>
              </w:rPr>
              <w:t xml:space="preserve"> </w:t>
            </w:r>
            <w:r w:rsidR="7CC12147">
              <w:rPr>
                <w:sz w:val="20"/>
                <w:szCs w:val="20"/>
              </w:rPr>
              <w:t xml:space="preserve">__</w:t>
            </w:r>
            <w:r w:rsidR="00553684">
              <w:rPr>
                <w:sz w:val="20"/>
                <w:szCs w:val="20"/>
              </w:rPr>
              <w:t xml:space="preserve"> ECC Application  </w:t>
            </w:r>
            <w:bookmarkStart w:name="Check2" w:id="1"/>
            <w:r>
              <w:rPr>
                <w:sz w:val="20"/>
                <w:szCs w:val="24"/>
              </w:rPr>
            </w:r>
            <w:bookmarkEnd w:id="1"/>
            <w:r w:rsidR="00553684">
              <w:rPr>
                <w:sz w:val="20"/>
                <w:szCs w:val="20"/>
              </w:rPr>
              <w:t xml:space="preserve"> </w:t>
            </w:r>
            <w:r w:rsidR="11963980">
              <w:rPr>
                <w:sz w:val="20"/>
                <w:szCs w:val="20"/>
              </w:rPr>
              <w:t xml:space="preserve">  </w:t>
            </w:r>
            <w:r w:rsidR="2663D692">
              <w:rPr>
                <w:sz w:val="20"/>
                <w:szCs w:val="20"/>
              </w:rPr>
              <w:t xml:space="preserve">__</w:t>
            </w:r>
            <w:r w:rsidR="00553684">
              <w:rPr>
                <w:sz w:val="20"/>
                <w:szCs w:val="20"/>
              </w:rPr>
              <w:t xml:space="preserve"> ECC Amendment</w:t>
            </w:r>
          </w:p>
          <w:p w:rsidR="0005312D" w:rsidP="00F37B7C" w:rsidRDefault="0005312D" w14:paraId="2977C8B8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  <w:p w:rsidR="0005312D" w:rsidP="00F37B7C" w:rsidRDefault="00553684" w14:paraId="2977C8B9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Document Type:</w:t>
            </w:r>
          </w:p>
          <w:p w:rsidR="0005312D" w:rsidP="00F37B7C" w:rsidRDefault="00553684" w14:paraId="2977C8BA" w14:textId="3328960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3" w:id="2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4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2"/>
            <w:r w:rsidR="109C5E53">
              <w:rPr>
                <w:sz w:val="20"/>
                <w:szCs w:val="20"/>
              </w:rPr>
              <w:t xml:space="preserve">_</w:t>
            </w:r>
            <w:r w:rsidR="109C5E53">
              <w:rPr>
                <w:sz w:val="20"/>
                <w:szCs w:val="20"/>
              </w:rPr>
              <w:t xml:space="preserve">_</w:t>
            </w:r>
            <w:r w:rsidR="00553684">
              <w:rPr>
                <w:sz w:val="20"/>
                <w:szCs w:val="20"/>
              </w:rPr>
              <w:t xml:space="preserve">  IEE</w:t>
            </w:r>
            <w:r w:rsidR="00553684">
              <w:rPr>
                <w:sz w:val="20"/>
                <w:szCs w:val="20"/>
              </w:rPr>
              <w:t xml:space="preserve"> Checklist </w:t>
            </w:r>
            <w:r w:rsidR="3AE389A0">
              <w:rPr>
                <w:sz w:val="20"/>
                <w:szCs w:val="20"/>
              </w:rPr>
              <w:t xml:space="preserve">   </w:t>
            </w:r>
            <w:r w:rsidR="00553684">
              <w:rPr>
                <w:sz w:val="20"/>
                <w:szCs w:val="20"/>
              </w:rPr>
              <w:t xml:space="preserve"> </w:t>
            </w:r>
            <w:r w:rsidR="09A2A2F9">
              <w:rPr>
                <w:sz w:val="20"/>
                <w:szCs w:val="20"/>
              </w:rPr>
              <w:t xml:space="preserve">__</w:t>
            </w:r>
            <w:bookmarkStart w:name="Check4" w:id="3"/>
            <w:r>
              <w:rPr>
                <w:sz w:val="20"/>
                <w:szCs w:val="24"/>
              </w:rPr>
            </w:r>
            <w:bookmarkEnd w:id="3"/>
            <w:r w:rsidR="00553684">
              <w:rPr>
                <w:sz w:val="20"/>
                <w:szCs w:val="20"/>
              </w:rPr>
              <w:t xml:space="preserve"> EIS  </w:t>
            </w:r>
            <w:r w:rsidR="596263D7">
              <w:rPr>
                <w:sz w:val="20"/>
                <w:szCs w:val="20"/>
              </w:rPr>
              <w:t xml:space="preserve">   </w:t>
            </w:r>
            <w:r w:rsidR="73C1003B">
              <w:rPr>
                <w:sz w:val="20"/>
                <w:szCs w:val="20"/>
              </w:rPr>
              <w:t xml:space="preserve">__ </w:t>
            </w:r>
            <w:bookmarkStart w:name="Check5" w:id="4"/>
            <w:r>
              <w:rPr>
                <w:sz w:val="20"/>
                <w:szCs w:val="24"/>
              </w:rPr>
            </w:r>
            <w:bookmarkEnd w:id="4"/>
            <w:r w:rsidR="00553684">
              <w:rPr>
                <w:sz w:val="20"/>
                <w:szCs w:val="20"/>
              </w:rPr>
              <w:t xml:space="preserve">EPRMP </w:t>
            </w:r>
            <w:r w:rsidR="0EB6E9C3">
              <w:rPr>
                <w:sz w:val="20"/>
                <w:szCs w:val="20"/>
              </w:rPr>
              <w:t xml:space="preserve">    </w:t>
            </w:r>
            <w:r w:rsidR="7B74D630">
              <w:rPr>
                <w:sz w:val="20"/>
                <w:szCs w:val="20"/>
              </w:rPr>
              <w:t xml:space="preserve">__ </w:t>
            </w:r>
            <w:bookmarkStart w:name="Check6" w:id="5"/>
            <w:r>
              <w:rPr>
                <w:sz w:val="20"/>
                <w:szCs w:val="24"/>
              </w:rPr>
            </w:r>
            <w:bookmarkEnd w:id="5"/>
            <w:r w:rsidR="00553684">
              <w:rPr>
                <w:sz w:val="20"/>
                <w:szCs w:val="20"/>
              </w:rPr>
              <w:t xml:space="preserve">PEIS</w:t>
            </w:r>
            <w:r w:rsidR="2027AA6D">
              <w:rPr>
                <w:sz w:val="20"/>
                <w:szCs w:val="20"/>
              </w:rPr>
              <w:t xml:space="preserve">     __ </w:t>
            </w:r>
            <w:bookmarkStart w:name="Check7" w:id="6"/>
            <w:r>
              <w:rPr>
                <w:sz w:val="20"/>
                <w:szCs w:val="24"/>
              </w:rPr>
            </w:r>
            <w:bookmarkEnd w:id="6"/>
            <w:r w:rsidR="00553684">
              <w:rPr>
                <w:sz w:val="20"/>
                <w:szCs w:val="20"/>
              </w:rPr>
              <w:t xml:space="preserve">PERMP</w:t>
            </w:r>
          </w:p>
          <w:p w:rsidR="0005312D" w:rsidP="00F37B7C" w:rsidRDefault="00553684" w14:paraId="2977C8BB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8" w:id="7"/>
            <w:r>
              <w:rPr>
                <w:sz w:val="20"/>
                <w:szCs w:val="24"/>
              </w:rPr>
              <w:instrText xml:space="preserve"> FORMCHECKBOX </w:instrText>
            </w:r>
            <w:r>
              <w:rPr>
                <w:sz w:val="20"/>
                <w:szCs w:val="24"/>
              </w:rPr>
            </w:r>
            <w:r>
              <w:rPr>
                <w:sz w:val="20"/>
                <w:szCs w:val="24"/>
              </w:rPr>
              <w:fldChar w:fldCharType="separate"/>
            </w:r>
            <w:r>
              <w:rPr>
                <w:sz w:val="20"/>
                <w:szCs w:val="24"/>
              </w:rPr>
              <w:fldChar w:fldCharType="end"/>
            </w:r>
            <w:bookmarkEnd w:id="7"/>
            <w:r>
              <w:rPr>
                <w:sz w:val="20"/>
                <w:szCs w:val="24"/>
              </w:rPr>
              <w:t xml:space="preserve">  Others: ________________________________________________________________________________</w:t>
            </w:r>
          </w:p>
        </w:tc>
      </w:tr>
      <w:tr w:rsidR="0005312D" w:rsidTr="079E2B14" w14:paraId="2977C8C0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8BD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Project Status:</w:t>
            </w:r>
          </w:p>
          <w:p w:rsidR="0005312D" w:rsidP="00F37B7C" w:rsidRDefault="00553684" w14:paraId="2977C8BE" w14:textId="37AACD7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D505EF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Baseline</w:t>
            </w:r>
            <w:r w:rsidR="55B7CA6B">
              <w:rPr>
                <w:sz w:val="20"/>
                <w:szCs w:val="20"/>
              </w:rPr>
              <w:t xml:space="preserve">          </w:t>
            </w:r>
            <w:r w:rsidR="5CDEA27E">
              <w:rPr>
                <w:sz w:val="20"/>
                <w:szCs w:val="20"/>
              </w:rPr>
              <w:t xml:space="preserve">     </w:t>
            </w:r>
            <w:r w:rsidR="27B130E1">
              <w:rPr>
                <w:sz w:val="20"/>
                <w:szCs w:val="20"/>
              </w:rPr>
              <w:t xml:space="preserve">     </w:t>
            </w:r>
            <w:r w:rsidR="55B7CA6B">
              <w:rPr>
                <w:sz w:val="20"/>
                <w:szCs w:val="20"/>
              </w:rPr>
              <w:t xml:space="preserve">__ </w:t>
            </w:r>
            <w:bookmarkStart w:name="Check10" w:id="9"/>
            <w:r>
              <w:rPr>
                <w:sz w:val="20"/>
                <w:szCs w:val="24"/>
              </w:rPr>
            </w:r>
            <w:bookmarkEnd w:id="9"/>
            <w:r w:rsidR="00553684">
              <w:rPr>
                <w:sz w:val="20"/>
                <w:szCs w:val="20"/>
              </w:rPr>
              <w:t xml:space="preserve">Pre-construction</w:t>
            </w:r>
            <w:r w:rsidR="3D7FFB5A">
              <w:rPr>
                <w:sz w:val="20"/>
                <w:szCs w:val="20"/>
              </w:rPr>
              <w:t xml:space="preserve">          </w:t>
            </w:r>
            <w:r w:rsidR="7C19516C">
              <w:rPr>
                <w:sz w:val="20"/>
                <w:szCs w:val="20"/>
              </w:rPr>
              <w:t xml:space="preserve">     </w:t>
            </w:r>
            <w:r w:rsidR="3E3B3B07">
              <w:rPr>
                <w:sz w:val="20"/>
                <w:szCs w:val="20"/>
              </w:rPr>
              <w:t xml:space="preserve">     </w:t>
            </w:r>
            <w:r w:rsidR="3D7FFB5A">
              <w:rPr>
                <w:sz w:val="20"/>
                <w:szCs w:val="20"/>
              </w:rPr>
              <w:t xml:space="preserve">__ </w:t>
            </w:r>
            <w:bookmarkStart w:name="Check11" w:id="10"/>
            <w:r>
              <w:rPr>
                <w:sz w:val="20"/>
                <w:szCs w:val="24"/>
              </w:rPr>
            </w:r>
            <w:bookmarkEnd w:id="10"/>
            <w:r w:rsidR="00553684">
              <w:rPr>
                <w:sz w:val="20"/>
                <w:szCs w:val="20"/>
              </w:rPr>
              <w:t xml:space="preserve">Construction</w:t>
            </w:r>
            <w:r w:rsidR="04D645FE">
              <w:rPr>
                <w:sz w:val="20"/>
                <w:szCs w:val="20"/>
              </w:rPr>
              <w:t xml:space="preserve">          </w:t>
            </w:r>
            <w:r w:rsidR="5E15A04B">
              <w:rPr>
                <w:sz w:val="20"/>
                <w:szCs w:val="20"/>
              </w:rPr>
              <w:t xml:space="preserve">          </w:t>
            </w:r>
            <w:r w:rsidR="04D645FE">
              <w:rPr>
                <w:sz w:val="20"/>
                <w:szCs w:val="20"/>
              </w:rPr>
              <w:t xml:space="preserve">__ </w:t>
            </w:r>
            <w:bookmarkStart w:name="Check12" w:id="11"/>
            <w:r>
              <w:rPr>
                <w:sz w:val="20"/>
                <w:szCs w:val="24"/>
              </w:rPr>
            </w:r>
            <w:bookmarkEnd w:id="11"/>
            <w:r w:rsidR="00553684">
              <w:rPr>
                <w:sz w:val="20"/>
                <w:szCs w:val="20"/>
              </w:rPr>
              <w:t xml:space="preserve">Operation/Completed</w:t>
            </w:r>
          </w:p>
          <w:p w:rsidR="0005312D" w:rsidP="00F37B7C" w:rsidRDefault="00553684" w14:paraId="2977C8BF" w14:textId="24B26E9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2B490E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Suspended</w:t>
            </w:r>
            <w:r w:rsidR="6C6A0FB5">
              <w:rPr>
                <w:sz w:val="20"/>
                <w:szCs w:val="20"/>
              </w:rPr>
              <w:t xml:space="preserve">                __ </w:t>
            </w:r>
            <w:bookmarkStart w:name="Check14" w:id="13"/>
            <w:r>
              <w:rPr>
                <w:sz w:val="20"/>
                <w:szCs w:val="24"/>
              </w:rPr>
            </w:r>
            <w:bookmarkEnd w:id="13"/>
            <w:r w:rsidR="00553684">
              <w:rPr>
                <w:sz w:val="20"/>
                <w:szCs w:val="20"/>
              </w:rPr>
              <w:t xml:space="preserve">Abandoned</w:t>
            </w:r>
          </w:p>
        </w:tc>
      </w:tr>
      <w:tr w:rsidR="0005312D" w:rsidTr="079E2B14" w14:paraId="2977C8C4" w14:textId="77777777">
        <w:trPr>
          <w:trHeight w:val="20"/>
          <w:jc w:val="center"/>
        </w:trPr>
        <w:tc>
          <w:tcPr>
            <w:tcW w:w="4694" w:type="dxa"/>
            <w:gridSpan w:val="2"/>
            <w:tcMar/>
          </w:tcPr>
          <w:p w:rsidR="0005312D" w:rsidP="00F37B7C" w:rsidRDefault="00553684" w14:paraId="2977C8C1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Remarks:</w:t>
            </w:r>
          </w:p>
          <w:p w:rsidR="0005312D" w:rsidP="00F37B7C" w:rsidRDefault="0005312D" w14:paraId="2977C8C2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  <w:tc>
          <w:tcPr>
            <w:tcW w:w="4666" w:type="dxa"/>
            <w:gridSpan w:val="6"/>
            <w:tcMar/>
          </w:tcPr>
          <w:p w:rsidR="0005312D" w:rsidP="00F37B7C" w:rsidRDefault="0005312D" w14:paraId="2977C8C3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</w:tr>
      <w:tr w:rsidR="0005312D" w:rsidTr="079E2B14" w14:paraId="2977C8C6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8C5" w14:textId="77777777">
            <w:pPr>
              <w:spacing w:after="0"/>
              <w:ind w:firstLine="0"/>
              <w:jc w:val="center"/>
              <w:rPr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Site Validation</w:t>
            </w:r>
          </w:p>
        </w:tc>
      </w:tr>
      <w:tr w:rsidR="0005312D" w:rsidTr="079E2B14" w14:paraId="2977C8CA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C7" w14:textId="77777777">
            <w:pPr>
              <w:spacing w:after="0"/>
              <w:ind w:firstLine="0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Parameter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8C8" w14:textId="77777777">
            <w:pPr>
              <w:spacing w:after="0"/>
              <w:ind w:firstLine="0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Observation</w:t>
            </w:r>
          </w:p>
        </w:tc>
        <w:tc>
          <w:tcPr>
            <w:tcW w:w="2025" w:type="dxa"/>
            <w:tcMar/>
          </w:tcPr>
          <w:p w:rsidR="0005312D" w:rsidP="00F37B7C" w:rsidRDefault="00553684" w14:paraId="2977C8C9" w14:textId="77777777">
            <w:pPr>
              <w:spacing w:after="0"/>
              <w:ind w:firstLine="0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Remarks</w:t>
            </w:r>
          </w:p>
        </w:tc>
      </w:tr>
      <w:tr w:rsidR="0005312D" w:rsidTr="079E2B14" w14:paraId="2977C8CF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05312D" w14:paraId="2977C8CB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79E2B14" w:rsidP="079E2B14" w:rsidRDefault="079E2B14" w14:paraId="621C1855" w14:textId="15710B2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79E2B14" w:rsidP="079E2B14" w:rsidRDefault="079E2B14" w14:paraId="470050A4" w14:textId="5741F42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8CC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  <w:tc>
          <w:tcPr>
            <w:tcW w:w="4725" w:type="dxa"/>
            <w:gridSpan w:val="6"/>
            <w:tcMar/>
          </w:tcPr>
          <w:p w:rsidR="0005312D" w:rsidP="00F37B7C" w:rsidRDefault="0005312D" w14:paraId="2F52E93F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  <w:p w:rsidR="00B0545F" w:rsidP="00F37B7C" w:rsidRDefault="00B0545F" w14:paraId="71FA76AD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  <w:p w:rsidR="00B0545F" w:rsidP="00F37B7C" w:rsidRDefault="00B0545F" w14:paraId="2977C8CD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  <w:tc>
          <w:tcPr>
            <w:tcW w:w="2025" w:type="dxa"/>
            <w:tcMar/>
          </w:tcPr>
          <w:p w:rsidR="0005312D" w:rsidP="00F37B7C" w:rsidRDefault="0005312D" w14:paraId="2977C8CE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</w:tr>
      <w:tr w:rsidR="0005312D" w:rsidTr="079E2B14" w14:paraId="2977C8D1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8D0" w14:textId="77777777">
            <w:pPr>
              <w:spacing w:after="0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Physical</w:t>
            </w:r>
          </w:p>
        </w:tc>
      </w:tr>
      <w:tr w:rsidR="0005312D" w:rsidTr="079E2B14" w14:paraId="2977C8D9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D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Terrain</w:t>
            </w:r>
          </w:p>
          <w:p w:rsidR="0005312D" w:rsidP="00F37B7C" w:rsidRDefault="00553684" w14:paraId="2977C8D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(Slope)</w:t>
            </w:r>
          </w:p>
        </w:tc>
        <w:tc>
          <w:tcPr>
            <w:tcW w:w="2340" w:type="dxa"/>
            <w:gridSpan w:val="3"/>
            <w:tcMar/>
          </w:tcPr>
          <w:p w:rsidR="0005312D" w:rsidP="00F37B7C" w:rsidRDefault="00553684" w14:paraId="2977C8D4" w14:textId="73C4B86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993A498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Flat (0-3%)</w:t>
            </w:r>
          </w:p>
          <w:p w:rsidR="0005312D" w:rsidP="00F37B7C" w:rsidRDefault="00553684" w14:paraId="2977C8D5" w14:textId="0D8C2BD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F5FBE7E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Rolling (8-18%)</w:t>
            </w:r>
          </w:p>
        </w:tc>
        <w:tc>
          <w:tcPr>
            <w:tcW w:w="2385" w:type="dxa"/>
            <w:gridSpan w:val="3"/>
            <w:tcMar/>
          </w:tcPr>
          <w:p w:rsidR="0005312D" w:rsidP="00F37B7C" w:rsidRDefault="00553684" w14:paraId="2977C8D6" w14:textId="6ABAF56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6E02BA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Gently Sloping (3</w:t>
            </w:r>
            <w:r w:rsidR="00B0545F">
              <w:rPr>
                <w:sz w:val="20"/>
                <w:szCs w:val="20"/>
              </w:rPr>
              <w:t>-</w:t>
            </w:r>
            <w:r w:rsidR="00553684">
              <w:rPr>
                <w:sz w:val="20"/>
                <w:szCs w:val="20"/>
              </w:rPr>
              <w:t>8%)</w:t>
            </w:r>
          </w:p>
          <w:p w:rsidR="0005312D" w:rsidP="00F37B7C" w:rsidRDefault="00553684" w14:paraId="2977C8D7" w14:textId="4732B0F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8FF418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Steep (&gt;18%)</w:t>
            </w:r>
          </w:p>
        </w:tc>
        <w:tc>
          <w:tcPr>
            <w:tcW w:w="2025" w:type="dxa"/>
            <w:tcMar/>
          </w:tcPr>
          <w:p w:rsidR="0005312D" w:rsidP="00F37B7C" w:rsidRDefault="0005312D" w14:paraId="2977C8D8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8E0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DA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Soil type</w:t>
            </w:r>
          </w:p>
          <w:p w:rsidR="0005312D" w:rsidP="00F37B7C" w:rsidRDefault="0005312D" w14:paraId="2977C8DB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Mar/>
          </w:tcPr>
          <w:p w:rsidR="0005312D" w:rsidP="00F37B7C" w:rsidRDefault="00553684" w14:paraId="2977C8DC" w14:textId="0FBCA2F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536AF66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Sandy soil</w:t>
            </w:r>
          </w:p>
          <w:p w:rsidR="0005312D" w:rsidP="00F37B7C" w:rsidRDefault="00553684" w14:paraId="2977C8DD" w14:textId="3E0C178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E82DC0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Sandy loam soil</w:t>
            </w:r>
          </w:p>
        </w:tc>
        <w:tc>
          <w:tcPr>
            <w:tcW w:w="2385" w:type="dxa"/>
            <w:gridSpan w:val="3"/>
            <w:tcMar/>
          </w:tcPr>
          <w:p w:rsidR="0005312D" w:rsidP="00F37B7C" w:rsidRDefault="00553684" w14:paraId="2977C8DE" w14:textId="14900DA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D37A06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Clayey soil</w:t>
            </w:r>
          </w:p>
        </w:tc>
        <w:tc>
          <w:tcPr>
            <w:tcW w:w="2025" w:type="dxa"/>
            <w:tcMar/>
          </w:tcPr>
          <w:p w:rsidR="0005312D" w:rsidP="00F37B7C" w:rsidRDefault="0005312D" w14:paraId="2977C8D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8E7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E1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elevation</w:t>
            </w:r>
          </w:p>
        </w:tc>
        <w:tc>
          <w:tcPr>
            <w:tcW w:w="2340" w:type="dxa"/>
            <w:gridSpan w:val="3"/>
            <w:tcMar/>
          </w:tcPr>
          <w:p w:rsidR="0005312D" w:rsidP="00F37B7C" w:rsidRDefault="00553684" w14:paraId="2977C8E2" w14:textId="1606B02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F7E9A6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Coastal </w:t>
            </w:r>
          </w:p>
          <w:p w:rsidR="0005312D" w:rsidP="00F37B7C" w:rsidRDefault="00553684" w14:paraId="2977C8E3" w14:textId="678772F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E7E2364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Upland </w:t>
            </w:r>
          </w:p>
        </w:tc>
        <w:tc>
          <w:tcPr>
            <w:tcW w:w="2385" w:type="dxa"/>
            <w:gridSpan w:val="3"/>
            <w:tcMar/>
          </w:tcPr>
          <w:p w:rsidR="0005312D" w:rsidP="00F37B7C" w:rsidRDefault="00553684" w14:paraId="2977C8E4" w14:textId="6DEFF40A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A30D26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Lowland</w:t>
            </w:r>
          </w:p>
          <w:p w:rsidR="0005312D" w:rsidP="00F37B7C" w:rsidRDefault="0005312D" w14:paraId="2977C8E5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025" w:type="dxa"/>
            <w:tcMar/>
          </w:tcPr>
          <w:p w:rsidR="0005312D" w:rsidP="00F37B7C" w:rsidRDefault="0005312D" w14:paraId="2977C8E6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8FA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E8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 land use within 0.5. km Radius</w:t>
            </w:r>
          </w:p>
          <w:p w:rsidR="0005312D" w:rsidP="00F37B7C" w:rsidRDefault="0005312D" w14:paraId="2977C8E9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Mar/>
          </w:tcPr>
          <w:p w:rsidR="0005312D" w:rsidP="00F37B7C" w:rsidRDefault="00553684" w14:paraId="2977C8EA" w14:textId="099B5B6F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B9EF0D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Residential</w:t>
            </w:r>
          </w:p>
          <w:p w:rsidR="0005312D" w:rsidP="00F37B7C" w:rsidRDefault="00553684" w14:paraId="2977C8EB" w14:textId="032671F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61F914A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Institutional</w:t>
            </w:r>
          </w:p>
          <w:p w:rsidR="0005312D" w:rsidP="00F37B7C" w:rsidRDefault="00553684" w14:paraId="2977C8EC" w14:textId="451CBB22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91587F9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Agricultural</w:t>
            </w:r>
          </w:p>
          <w:p w:rsidR="0005312D" w:rsidP="00F37B7C" w:rsidRDefault="00553684" w14:paraId="2977C8ED" w14:textId="2550FC6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2FAEB8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Protected area</w:t>
            </w:r>
          </w:p>
          <w:p w:rsidR="0005312D" w:rsidP="00F37B7C" w:rsidRDefault="00553684" w14:paraId="2977C8EE" w14:textId="60A01FC9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90E19F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Other __________</w:t>
            </w:r>
          </w:p>
          <w:p w:rsidR="0005312D" w:rsidP="00F37B7C" w:rsidRDefault="0005312D" w14:paraId="2977C8E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tcMar/>
          </w:tcPr>
          <w:p w:rsidR="0005312D" w:rsidP="00F37B7C" w:rsidRDefault="00553684" w14:paraId="2977C8F0" w14:textId="7BC55CA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98909F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Commercial</w:t>
            </w:r>
          </w:p>
          <w:p w:rsidR="0005312D" w:rsidP="00F37B7C" w:rsidRDefault="00553684" w14:paraId="2977C8F1" w14:textId="5140108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D9C6567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Industrial</w:t>
            </w:r>
          </w:p>
          <w:p w:rsidR="0005312D" w:rsidP="00F37B7C" w:rsidRDefault="00553684" w14:paraId="2977C8F2" w14:textId="3B40DB0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D2D28B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Recreational</w:t>
            </w:r>
          </w:p>
          <w:p w:rsidR="0005312D" w:rsidP="00F37B7C" w:rsidRDefault="0005312D" w14:paraId="2977C8F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8F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025" w:type="dxa"/>
            <w:tcMar/>
          </w:tcPr>
          <w:p w:rsidR="0005312D" w:rsidP="00F37B7C" w:rsidRDefault="00553684" w14:paraId="2977C8F5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Facing the project site:</w:t>
            </w:r>
          </w:p>
          <w:p w:rsidR="0005312D" w:rsidP="00F37B7C" w:rsidRDefault="00553684" w14:paraId="2977C8F6" w14:textId="77777777">
            <w:pPr>
              <w:spacing w:after="0"/>
              <w:ind w:firstLine="20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North:</w:t>
            </w:r>
          </w:p>
          <w:p w:rsidR="0005312D" w:rsidP="00F37B7C" w:rsidRDefault="00553684" w14:paraId="2977C8F7" w14:textId="77777777">
            <w:pPr>
              <w:spacing w:after="0"/>
              <w:ind w:firstLine="20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East:</w:t>
            </w:r>
          </w:p>
          <w:p w:rsidR="0005312D" w:rsidP="00F37B7C" w:rsidRDefault="00553684" w14:paraId="2977C8F8" w14:textId="77777777">
            <w:pPr>
              <w:spacing w:after="0"/>
              <w:ind w:firstLine="20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South:</w:t>
            </w:r>
          </w:p>
          <w:p w:rsidR="0005312D" w:rsidP="00F37B7C" w:rsidRDefault="00553684" w14:paraId="2977C8F9" w14:textId="77777777">
            <w:pPr>
              <w:spacing w:after="0"/>
              <w:ind w:firstLine="20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West:</w:t>
            </w:r>
          </w:p>
        </w:tc>
      </w:tr>
      <w:tr w:rsidR="0005312D" w:rsidTr="079E2B14" w14:paraId="2977C903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05312D" w14:paraId="2977C8FB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8FC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affected ECA within 1 km:</w:t>
            </w:r>
          </w:p>
          <w:p w:rsidR="0005312D" w:rsidP="00F37B7C" w:rsidRDefault="00553684" w14:paraId="2977C8FD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:rsidR="0005312D" w:rsidP="079E2B14" w:rsidRDefault="00553684" w14:paraId="192DC493" w14:textId="1D609355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Distance to nearest ECA:</w:t>
            </w:r>
          </w:p>
          <w:p w:rsidR="0005312D" w:rsidP="00F37B7C" w:rsidRDefault="00553684" w14:paraId="2977C8FF" w14:textId="50BF912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C3C625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 to less than 0.5 km</w:t>
            </w:r>
          </w:p>
          <w:p w:rsidR="0005312D" w:rsidP="00F37B7C" w:rsidRDefault="00553684" w14:paraId="2977C900" w14:textId="0BA44E2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B4B545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0.5 To </w:t>
            </w:r>
            <w:r w:rsidR="00553684">
              <w:rPr>
                <w:sz w:val="20"/>
                <w:szCs w:val="20"/>
              </w:rPr>
              <w:t xml:space="preserve">1 mm</w:t>
            </w:r>
          </w:p>
          <w:p w:rsidR="0005312D" w:rsidP="00F37B7C" w:rsidRDefault="00553684" w14:paraId="2977C901" w14:textId="54BA732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6FDA0D74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Greater than 1 km</w:t>
            </w:r>
          </w:p>
        </w:tc>
        <w:tc>
          <w:tcPr>
            <w:tcW w:w="2025" w:type="dxa"/>
            <w:tcMar/>
          </w:tcPr>
          <w:p w:rsidR="0005312D" w:rsidP="00F37B7C" w:rsidRDefault="0005312D" w14:paraId="2977C90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10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0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Potential/Propose land uses within 0.5 km</w:t>
            </w:r>
          </w:p>
        </w:tc>
        <w:tc>
          <w:tcPr>
            <w:tcW w:w="2610" w:type="dxa"/>
            <w:gridSpan w:val="5"/>
            <w:tcMar/>
          </w:tcPr>
          <w:p w:rsidR="0005312D" w:rsidP="00F37B7C" w:rsidRDefault="00553684" w14:paraId="2977C905" w14:textId="449631C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53FDBD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Residential</w:t>
            </w:r>
          </w:p>
          <w:p w:rsidR="0005312D" w:rsidP="00F37B7C" w:rsidRDefault="00553684" w14:paraId="2977C906" w14:textId="52BCB93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D9B5779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Institutional</w:t>
            </w:r>
          </w:p>
          <w:p w:rsidR="0005312D" w:rsidP="00F37B7C" w:rsidRDefault="00553684" w14:paraId="2977C907" w14:textId="3BC2814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8BA969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Agricultural</w:t>
            </w:r>
          </w:p>
          <w:p w:rsidR="0005312D" w:rsidP="00F37B7C" w:rsidRDefault="00553684" w14:paraId="2977C908" w14:textId="0D6DE175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2BA47F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Protected area</w:t>
            </w:r>
          </w:p>
          <w:p w:rsidR="0005312D" w:rsidP="00F37B7C" w:rsidRDefault="00553684" w14:paraId="2977C909" w14:textId="66C14C3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633878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Other____________</w:t>
            </w:r>
          </w:p>
        </w:tc>
        <w:tc>
          <w:tcPr>
            <w:tcW w:w="2115" w:type="dxa"/>
            <w:tcMar/>
          </w:tcPr>
          <w:p w:rsidR="0005312D" w:rsidP="00F37B7C" w:rsidRDefault="00553684" w14:paraId="2977C90A" w14:textId="07FB5F1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5289DC6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Commercial</w:t>
            </w:r>
          </w:p>
          <w:p w:rsidR="0005312D" w:rsidP="00F37B7C" w:rsidRDefault="00553684" w14:paraId="2977C90B" w14:textId="0F3C0AE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43A691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Industrial</w:t>
            </w:r>
          </w:p>
          <w:p w:rsidR="0005312D" w:rsidP="00F37B7C" w:rsidRDefault="00553684" w14:paraId="2977C90C" w14:textId="6701146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71F99E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Recreational</w:t>
            </w:r>
          </w:p>
          <w:p w:rsidR="0005312D" w:rsidP="00F37B7C" w:rsidRDefault="0005312D" w14:paraId="2977C90D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90E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025" w:type="dxa"/>
            <w:tcMar/>
          </w:tcPr>
          <w:p w:rsidR="0005312D" w:rsidP="00F37B7C" w:rsidRDefault="0005312D" w14:paraId="2977C90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1A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11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Receiving surface water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1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Distance:</w:t>
            </w:r>
          </w:p>
          <w:p w:rsidR="0005312D" w:rsidP="00F37B7C" w:rsidRDefault="00553684" w14:paraId="2977C913" w14:textId="60318DF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EFA522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 to less than 0.5 km</w:t>
            </w:r>
          </w:p>
          <w:p w:rsidR="0005312D" w:rsidP="00F37B7C" w:rsidRDefault="00553684" w14:paraId="2977C914" w14:textId="270F966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EAF9E48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0.5 to 1 km</w:t>
            </w:r>
          </w:p>
          <w:p w:rsidR="0005312D" w:rsidP="00F37B7C" w:rsidRDefault="00553684" w14:paraId="2977C915" w14:textId="145BF89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62E16E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Greater than 1 km</w:t>
            </w:r>
          </w:p>
          <w:p w:rsidR="0005312D" w:rsidP="00F37B7C" w:rsidRDefault="00553684" w14:paraId="2977C916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 of population using receiving surface water: ____________________________________________</w:t>
            </w:r>
          </w:p>
          <w:p w:rsidR="0005312D" w:rsidP="00F37B7C" w:rsidRDefault="00553684" w14:paraId="2977C918" w14:textId="7D66672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 of freshwater (if any) _______________________</w:t>
            </w:r>
            <w:r w:rsidR="00B0545F">
              <w:rPr>
                <w:sz w:val="20"/>
                <w:szCs w:val="20"/>
              </w:rPr>
              <w:t>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19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21" w14:textId="77777777">
        <w:trPr>
          <w:trHeight w:val="20"/>
          <w:jc w:val="center"/>
        </w:trPr>
        <w:tc>
          <w:tcPr>
            <w:tcW w:w="2610" w:type="dxa"/>
            <w:vMerge w:val="restart"/>
            <w:tcMar/>
          </w:tcPr>
          <w:p w:rsidR="0005312D" w:rsidP="00F37B7C" w:rsidRDefault="00553684" w14:paraId="2977C91B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Economic value of freshwater use</w:t>
            </w:r>
          </w:p>
        </w:tc>
        <w:tc>
          <w:tcPr>
            <w:tcW w:w="2250" w:type="dxa"/>
            <w:gridSpan w:val="2"/>
            <w:tcMar/>
          </w:tcPr>
          <w:p w:rsidR="0005312D" w:rsidP="00F37B7C" w:rsidRDefault="00553684" w14:paraId="2977C91C" w14:textId="596CBA2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92733D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Fishery</w:t>
            </w:r>
          </w:p>
          <w:p w:rsidR="0005312D" w:rsidP="00F37B7C" w:rsidRDefault="00553684" w14:paraId="2977C91D" w14:textId="3196B1E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A47A5C7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Industrial</w:t>
            </w:r>
          </w:p>
        </w:tc>
        <w:tc>
          <w:tcPr>
            <w:tcW w:w="2475" w:type="dxa"/>
            <w:gridSpan w:val="4"/>
            <w:tcMar/>
          </w:tcPr>
          <w:p w:rsidR="0005312D" w:rsidP="00F37B7C" w:rsidRDefault="00553684" w14:paraId="2977C91E" w14:textId="58B1DB8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7E8797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Recreational</w:t>
            </w:r>
          </w:p>
          <w:p w:rsidR="0005312D" w:rsidP="00F37B7C" w:rsidRDefault="00553684" w14:paraId="2977C91F" w14:textId="3C29AF6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68CA799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Tourist Zone/Park</w:t>
            </w:r>
          </w:p>
        </w:tc>
        <w:tc>
          <w:tcPr>
            <w:tcW w:w="2025" w:type="dxa"/>
            <w:tcMar/>
          </w:tcPr>
          <w:p w:rsidR="0005312D" w:rsidP="00F37B7C" w:rsidRDefault="0005312D" w14:paraId="2977C92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25" w14:textId="77777777">
        <w:trPr>
          <w:trHeight w:val="20"/>
          <w:jc w:val="center"/>
        </w:trPr>
        <w:tc>
          <w:tcPr>
            <w:tcW w:w="2610" w:type="dxa"/>
            <w:vMerge/>
            <w:tcMar/>
          </w:tcPr>
          <w:p w:rsidR="0005312D" w:rsidP="00F37B7C" w:rsidRDefault="0005312D" w14:paraId="2977C92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2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Classification (existing) 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2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2E" w14:textId="77777777">
        <w:trPr>
          <w:trHeight w:val="20"/>
          <w:jc w:val="center"/>
        </w:trPr>
        <w:tc>
          <w:tcPr>
            <w:tcW w:w="2610" w:type="dxa"/>
            <w:vMerge w:val="restart"/>
            <w:tcMar/>
          </w:tcPr>
          <w:p w:rsidR="0005312D" w:rsidP="00F37B7C" w:rsidRDefault="00553684" w14:paraId="2977C926" w14:textId="2F790B3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Economic value of </w:t>
            </w:r>
            <w:r w:rsidR="00B0545F">
              <w:rPr>
                <w:sz w:val="20"/>
                <w:szCs w:val="20"/>
              </w:rPr>
              <w:t>saltwater</w:t>
            </w:r>
            <w:r>
              <w:rPr>
                <w:sz w:val="20"/>
                <w:szCs w:val="20"/>
              </w:rPr>
              <w:t xml:space="preserve"> use</w:t>
            </w:r>
          </w:p>
        </w:tc>
        <w:tc>
          <w:tcPr>
            <w:tcW w:w="2362" w:type="dxa"/>
            <w:gridSpan w:val="4"/>
            <w:tcMar/>
          </w:tcPr>
          <w:p w:rsidR="0005312D" w:rsidP="00F37B7C" w:rsidRDefault="00553684" w14:paraId="2977C927" w14:textId="1F4F5F7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7EE6CB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Drinking</w:t>
            </w:r>
          </w:p>
          <w:p w:rsidR="0005312D" w:rsidP="00F37B7C" w:rsidRDefault="00553684" w14:paraId="2977C928" w14:textId="5AA6AEA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E7372D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Fishery</w:t>
            </w:r>
          </w:p>
          <w:p w:rsidR="0005312D" w:rsidP="00F37B7C" w:rsidRDefault="00553684" w14:paraId="2977C929" w14:textId="19F8B5A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664241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w="2363" w:type="dxa"/>
            <w:gridSpan w:val="2"/>
            <w:tcMar/>
          </w:tcPr>
          <w:p w:rsidR="0005312D" w:rsidP="079E2B14" w:rsidRDefault="00553684" w14:paraId="00982D48" w14:textId="12FB00D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691AAA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Domestic</w:t>
            </w:r>
            <w:r>
              <w:rPr>
                <w:sz w:val="20"/>
                <w:szCs w:val="20"/>
              </w:rPr>
            </w:r>
          </w:p>
          <w:p w:rsidR="0005312D" w:rsidP="00F37B7C" w:rsidRDefault="00553684" w14:paraId="2977C92B" w14:textId="152AD7A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594387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Recreational</w:t>
            </w:r>
          </w:p>
          <w:p w:rsidR="0005312D" w:rsidP="00F37B7C" w:rsidRDefault="00553684" w14:paraId="2977C92C" w14:textId="4194EE4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585A2F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Agricultural</w:t>
            </w:r>
          </w:p>
        </w:tc>
        <w:tc>
          <w:tcPr>
            <w:tcW w:w="2025" w:type="dxa"/>
            <w:tcMar/>
          </w:tcPr>
          <w:p w:rsidR="0005312D" w:rsidP="00F37B7C" w:rsidRDefault="0005312D" w14:paraId="2977C92D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32" w14:textId="77777777">
        <w:trPr>
          <w:trHeight w:val="20"/>
          <w:jc w:val="center"/>
        </w:trPr>
        <w:tc>
          <w:tcPr>
            <w:tcW w:w="2610" w:type="dxa"/>
            <w:vMerge/>
            <w:tcMar/>
          </w:tcPr>
          <w:p w:rsidR="0005312D" w:rsidP="00F37B7C" w:rsidRDefault="0005312D" w14:paraId="2977C92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3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Classification (existing) 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31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3D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3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Groundwater and uses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34" w14:textId="0030F895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Distance to the nearest </w:t>
            </w:r>
            <w:r w:rsidR="00B0545F">
              <w:rPr>
                <w:sz w:val="20"/>
                <w:szCs w:val="20"/>
              </w:rPr>
              <w:t>well-used</w:t>
            </w:r>
            <w:r>
              <w:rPr>
                <w:sz w:val="20"/>
                <w:szCs w:val="20"/>
              </w:rPr>
              <w:t>:</w:t>
            </w:r>
          </w:p>
          <w:p w:rsidR="0005312D" w:rsidP="00F37B7C" w:rsidRDefault="00553684" w14:paraId="2977C935" w14:textId="3541969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E76608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 to less than 0.5 km</w:t>
            </w:r>
          </w:p>
          <w:p w:rsidR="0005312D" w:rsidP="00F37B7C" w:rsidRDefault="00553684" w14:paraId="2977C936" w14:textId="13F3C9B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1C287E7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0.5 to 1 km</w:t>
            </w:r>
          </w:p>
          <w:p w:rsidR="0005312D" w:rsidP="00F37B7C" w:rsidRDefault="00553684" w14:paraId="2977C937" w14:textId="279C9EC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2FDDE0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Greater than 1 km</w:t>
            </w:r>
          </w:p>
          <w:p w:rsidR="0005312D" w:rsidP="00F37B7C" w:rsidRDefault="00553684" w14:paraId="2977C938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Ground water use:</w:t>
            </w:r>
          </w:p>
          <w:p w:rsidR="0005312D" w:rsidP="00F37B7C" w:rsidRDefault="00553684" w14:paraId="2977C939" w14:textId="064768D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B363A4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Drinking</w:t>
            </w:r>
          </w:p>
          <w:p w:rsidR="0005312D" w:rsidP="00F37B7C" w:rsidRDefault="00553684" w14:paraId="2977C93A" w14:textId="0BA0ED8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50D0B4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Agricultural</w:t>
            </w:r>
          </w:p>
          <w:p w:rsidR="0005312D" w:rsidP="00F37B7C" w:rsidRDefault="00553684" w14:paraId="2977C93B" w14:textId="2E650A7A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76C9C9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Industrial</w:t>
            </w:r>
          </w:p>
        </w:tc>
        <w:tc>
          <w:tcPr>
            <w:tcW w:w="2025" w:type="dxa"/>
            <w:tcMar/>
          </w:tcPr>
          <w:p w:rsidR="0005312D" w:rsidP="00F37B7C" w:rsidRDefault="0005312D" w14:paraId="2977C93C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3F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93E" w14:textId="77777777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Biological</w:t>
            </w:r>
          </w:p>
        </w:tc>
      </w:tr>
      <w:tr w:rsidR="0005312D" w:rsidTr="079E2B14" w14:paraId="2977C94F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4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new ECC application: Forest cover, and vegetation (terrestrial, marine and freshwater)</w:t>
            </w:r>
          </w:p>
          <w:p w:rsidR="0005312D" w:rsidP="00F37B7C" w:rsidRDefault="0005312D" w14:paraId="2977C941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553684" w14:paraId="2977C94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 ECC </w:t>
            </w:r>
            <w:proofErr w:type="gramStart"/>
            <w:r>
              <w:rPr>
                <w:sz w:val="20"/>
                <w:szCs w:val="20"/>
              </w:rPr>
              <w:t>Amendment:*</w:t>
            </w:r>
            <w:proofErr w:type="gramEnd"/>
            <w:r>
              <w:rPr>
                <w:sz w:val="20"/>
                <w:szCs w:val="20"/>
              </w:rPr>
              <w:t xml:space="preserve"> Forest cover, and vegetation (terrestrial, marine and freshwater)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43" w14:textId="33CF6F5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919C51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Primary forest (virgin)</w:t>
            </w:r>
          </w:p>
          <w:p w:rsidR="0005312D" w:rsidP="00F37B7C" w:rsidRDefault="00553684" w14:paraId="2977C944" w14:textId="7747744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DBA541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Secondary forest (previously logged &amp; forested)</w:t>
            </w:r>
          </w:p>
          <w:p w:rsidR="0005312D" w:rsidP="00F37B7C" w:rsidRDefault="00553684" w14:paraId="2977C946" w14:textId="2AF22BD9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="1A266DC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Dominant forest/vegetation species (common</w:t>
            </w:r>
            <w:r w:rsidR="05E1E7E3">
              <w:rPr>
                <w:sz w:val="20"/>
                <w:szCs w:val="20"/>
              </w:rPr>
              <w:t xml:space="preserve"> </w:t>
            </w:r>
            <w:r w:rsidR="00553684">
              <w:rPr>
                <w:sz w:val="20"/>
                <w:szCs w:val="20"/>
              </w:rPr>
              <w:t xml:space="preserve">names</w:t>
            </w:r>
            <w:r w:rsidR="00553684">
              <w:rPr>
                <w:sz w:val="20"/>
                <w:szCs w:val="20"/>
              </w:rPr>
              <w:t xml:space="preserve">):</w:t>
            </w:r>
            <w:r w:rsidRPr="079E2B14" w:rsidR="00553684">
              <w:rPr>
                <w:sz w:val="20"/>
                <w:szCs w:val="20"/>
              </w:rPr>
              <w:t>_</w:t>
            </w:r>
            <w:r w:rsidRPr="079E2B14" w:rsidR="00553684">
              <w:rPr>
                <w:sz w:val="20"/>
                <w:szCs w:val="20"/>
              </w:rPr>
              <w:t>_________________________________</w:t>
            </w:r>
          </w:p>
          <w:p w:rsidR="0005312D" w:rsidP="00F37B7C" w:rsidRDefault="00553684" w14:paraId="2977C947" w14:textId="460BE184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3003FAD1">
              <w:rPr>
                <w:sz w:val="20"/>
                <w:szCs w:val="20"/>
              </w:rPr>
              <w:t xml:space="preserve">__ </w:t>
            </w:r>
            <w:r w:rsidRPr="079E2B14" w:rsidR="00553684">
              <w:rPr>
                <w:sz w:val="20"/>
                <w:szCs w:val="20"/>
              </w:rPr>
              <w:t>Common freshwater species:</w:t>
            </w:r>
            <w:r w:rsidRPr="079E2B14" w:rsidR="05A4CEEC">
              <w:rPr>
                <w:sz w:val="20"/>
                <w:szCs w:val="20"/>
              </w:rPr>
              <w:t xml:space="preserve"> _________________</w:t>
            </w:r>
          </w:p>
          <w:p w:rsidR="0005312D" w:rsidP="00F37B7C" w:rsidRDefault="00553684" w14:paraId="2977C948" w14:textId="6A432FD8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49" w14:textId="5A14F345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565EBCC2">
              <w:rPr>
                <w:sz w:val="20"/>
                <w:szCs w:val="20"/>
              </w:rPr>
              <w:t xml:space="preserve">__ </w:t>
            </w:r>
            <w:r w:rsidRPr="079E2B14" w:rsidR="00553684">
              <w:rPr>
                <w:sz w:val="20"/>
                <w:szCs w:val="20"/>
              </w:rPr>
              <w:t>Common marine species:</w:t>
            </w:r>
            <w:r w:rsidRPr="079E2B14" w:rsidR="2DB68D25">
              <w:rPr>
                <w:sz w:val="20"/>
                <w:szCs w:val="20"/>
              </w:rPr>
              <w:t xml:space="preserve"> ____________________</w:t>
            </w:r>
          </w:p>
          <w:p w:rsidR="0005312D" w:rsidP="00F37B7C" w:rsidRDefault="00553684" w14:paraId="2977C94A" w14:textId="58AE7434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4B" w14:textId="007C9897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19269A19">
              <w:rPr>
                <w:sz w:val="20"/>
                <w:szCs w:val="20"/>
              </w:rPr>
              <w:t xml:space="preserve">__ </w:t>
            </w:r>
            <w:r w:rsidRPr="079E2B14" w:rsidR="00553684">
              <w:rPr>
                <w:sz w:val="20"/>
                <w:szCs w:val="20"/>
              </w:rPr>
              <w:t>Endangered Marine species:</w:t>
            </w:r>
            <w:r w:rsidRPr="079E2B14" w:rsidR="31AB4BAB">
              <w:rPr>
                <w:sz w:val="20"/>
                <w:szCs w:val="20"/>
              </w:rPr>
              <w:t xml:space="preserve"> __________________</w:t>
            </w:r>
          </w:p>
          <w:p w:rsidR="0005312D" w:rsidP="00F37B7C" w:rsidRDefault="00553684" w14:paraId="2977C94C" w14:textId="77777777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*General Description of the vegetation for the proposed expansion:</w:t>
            </w:r>
          </w:p>
          <w:p w:rsidR="0005312D" w:rsidP="00F37B7C" w:rsidRDefault="00553684" w14:paraId="2977C94D" w14:textId="657CC614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4E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55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5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Distance to the nearest community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51" w14:textId="7EEB9C8A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DE53A5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 to less than 0.5 km</w:t>
            </w:r>
          </w:p>
          <w:p w:rsidR="0005312D" w:rsidP="00F37B7C" w:rsidRDefault="00553684" w14:paraId="2977C952" w14:textId="37DA939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CD3EA54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0.5 to 1 km</w:t>
            </w:r>
          </w:p>
          <w:p w:rsidR="0005312D" w:rsidP="00F37B7C" w:rsidRDefault="00553684" w14:paraId="2977C953" w14:textId="0B3953A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31907A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Greater than 1 km</w:t>
            </w:r>
          </w:p>
        </w:tc>
        <w:tc>
          <w:tcPr>
            <w:tcW w:w="2025" w:type="dxa"/>
            <w:tcMar/>
          </w:tcPr>
          <w:p w:rsidR="0005312D" w:rsidP="00F37B7C" w:rsidRDefault="0005312D" w14:paraId="2977C95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65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56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affected community and area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57" w14:textId="1608D06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7130464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Presence of IP Community</w:t>
            </w:r>
          </w:p>
          <w:p w:rsidR="0005312D" w:rsidP="00F37B7C" w:rsidRDefault="00553684" w14:paraId="2977C958" w14:textId="2927CE1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B4F8AF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Non-IP Community</w:t>
            </w:r>
          </w:p>
          <w:p w:rsidR="0005312D" w:rsidP="00F37B7C" w:rsidRDefault="00553684" w14:paraId="2977C959" w14:textId="3842EF7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No. project affected</w:t>
            </w:r>
            <w:r w:rsidRPr="079E2B14" w:rsidR="148C70BD">
              <w:rPr>
                <w:sz w:val="20"/>
                <w:szCs w:val="20"/>
              </w:rPr>
              <w:t xml:space="preserve"> </w:t>
            </w:r>
            <w:r w:rsidRPr="079E2B14" w:rsidR="00553684">
              <w:rPr>
                <w:sz w:val="20"/>
                <w:szCs w:val="20"/>
              </w:rPr>
              <w:t>persons:</w:t>
            </w:r>
            <w:r w:rsidRPr="079E2B14" w:rsidR="2C351E39">
              <w:rPr>
                <w:sz w:val="20"/>
                <w:szCs w:val="20"/>
              </w:rPr>
              <w:t xml:space="preserve"> </w:t>
            </w:r>
            <w:r w:rsidRPr="079E2B14" w:rsidR="00553684">
              <w:rPr>
                <w:sz w:val="20"/>
                <w:szCs w:val="20"/>
              </w:rPr>
              <w:t>_</w:t>
            </w:r>
            <w:r w:rsidRPr="079E2B14" w:rsidR="00553684">
              <w:rPr>
                <w:sz w:val="20"/>
                <w:szCs w:val="20"/>
              </w:rPr>
              <w:t>___________________</w:t>
            </w:r>
          </w:p>
          <w:p w:rsidR="0005312D" w:rsidP="00F37B7C" w:rsidRDefault="00553684" w14:paraId="2977C95A" w14:textId="060A94D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No. project affected families:</w:t>
            </w:r>
            <w:r w:rsidRPr="079E2B14" w:rsidR="64056141">
              <w:rPr>
                <w:sz w:val="20"/>
                <w:szCs w:val="20"/>
              </w:rPr>
              <w:t xml:space="preserve"> </w:t>
            </w:r>
            <w:r w:rsidRPr="079E2B14" w:rsidR="00553684">
              <w:rPr>
                <w:sz w:val="20"/>
                <w:szCs w:val="20"/>
              </w:rPr>
              <w:t>____________________</w:t>
            </w:r>
          </w:p>
          <w:p w:rsidR="0005312D" w:rsidP="00F37B7C" w:rsidRDefault="00553684" w14:paraId="2977C95B" w14:textId="2EA6D3B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 xml:space="preserve">% Men: ____________ % </w:t>
            </w:r>
            <w:r w:rsidRPr="079E2B14" w:rsidR="00553684">
              <w:rPr>
                <w:sz w:val="20"/>
                <w:szCs w:val="20"/>
              </w:rPr>
              <w:t>Women:</w:t>
            </w:r>
            <w:r w:rsidRPr="079E2B14" w:rsidR="454D40D8">
              <w:rPr>
                <w:sz w:val="20"/>
                <w:szCs w:val="20"/>
              </w:rPr>
              <w:t xml:space="preserve"> </w:t>
            </w:r>
            <w:r w:rsidRPr="079E2B14" w:rsidR="00553684">
              <w:rPr>
                <w:sz w:val="20"/>
                <w:szCs w:val="20"/>
              </w:rPr>
              <w:t>_______________</w:t>
            </w:r>
          </w:p>
          <w:p w:rsidR="0005312D" w:rsidP="00F37B7C" w:rsidRDefault="00553684" w14:paraId="2977C95C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of households to be resettled: ________________</w:t>
            </w:r>
          </w:p>
          <w:p w:rsidR="0005312D" w:rsidP="00F37B7C" w:rsidRDefault="00553684" w14:paraId="2977C95D" w14:textId="565E824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5E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Location and area of resettlement </w:t>
            </w:r>
            <w:proofErr w:type="gramStart"/>
            <w:r>
              <w:rPr>
                <w:sz w:val="20"/>
                <w:szCs w:val="20"/>
              </w:rPr>
              <w:t>site” ___</w:t>
            </w:r>
            <w:proofErr w:type="gramEnd"/>
            <w:r>
              <w:rPr>
                <w:sz w:val="20"/>
                <w:szCs w:val="20"/>
              </w:rPr>
              <w:t>_________</w:t>
            </w:r>
          </w:p>
          <w:p w:rsidR="0005312D" w:rsidP="00F37B7C" w:rsidRDefault="00553684" w14:paraId="2977C95F" w14:textId="06AA062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6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 ownership of project area: __________________</w:t>
            </w:r>
          </w:p>
          <w:p w:rsidR="0005312D" w:rsidP="00F37B7C" w:rsidRDefault="00553684" w14:paraId="2977C961" w14:textId="0A478A0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63" w14:textId="667DAC12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Crops within the project area:</w:t>
            </w:r>
            <w:r w:rsidRPr="079E2B14" w:rsidR="232D1E30">
              <w:rPr>
                <w:sz w:val="20"/>
                <w:szCs w:val="20"/>
              </w:rPr>
              <w:t xml:space="preserve"> ______________________________________________________________________________________</w:t>
            </w:r>
            <w:r w:rsidRPr="079E2B14" w:rsidR="00553684">
              <w:rPr>
                <w:sz w:val="20"/>
                <w:szCs w:val="20"/>
              </w:rPr>
              <w:t>_____________________________________</w:t>
            </w:r>
            <w:r w:rsidRPr="079E2B14" w:rsidR="0C0AC998">
              <w:rPr>
                <w:sz w:val="20"/>
                <w:szCs w:val="20"/>
              </w:rPr>
              <w:t>____</w:t>
            </w:r>
            <w:r w:rsidRPr="079E2B14" w:rsidR="00553684">
              <w:rPr>
                <w:sz w:val="20"/>
                <w:szCs w:val="20"/>
              </w:rPr>
              <w:t>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6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6E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66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Source(s) of livelihood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67" w14:textId="0064948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9A0590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Farming</w:t>
            </w:r>
          </w:p>
          <w:p w:rsidR="0005312D" w:rsidP="00F37B7C" w:rsidRDefault="00553684" w14:paraId="2977C968" w14:textId="3B66712F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AC3ED0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Fishing</w:t>
            </w:r>
          </w:p>
          <w:p w:rsidR="0005312D" w:rsidP="00F37B7C" w:rsidRDefault="00553684" w14:paraId="2977C969" w14:textId="19C8C0C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76CA88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Sari-sari store</w:t>
            </w:r>
          </w:p>
          <w:p w:rsidR="0005312D" w:rsidP="00F37B7C" w:rsidRDefault="00553684" w14:paraId="2977C96A" w14:textId="1B82FD7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772472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Backyard poultry and piggery</w:t>
            </w:r>
          </w:p>
          <w:p w:rsidR="0005312D" w:rsidP="00F37B7C" w:rsidRDefault="00553684" w14:paraId="2977C96B" w14:textId="16D7B77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B3B444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Vending/Buy and Sell</w:t>
            </w:r>
          </w:p>
          <w:p w:rsidR="0005312D" w:rsidP="00F37B7C" w:rsidRDefault="00553684" w14:paraId="2977C96C" w14:textId="14D8BBBA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E5CD0A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Others, pls. specify: 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6D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7A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6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Existing social infrastructures in the barangay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70" w14:textId="36E797A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4C40D11">
              <w:rPr>
                <w:sz w:val="20"/>
                <w:szCs w:val="20"/>
              </w:rPr>
              <w:t xml:space="preserve">_</w:t>
            </w:r>
            <w:r w:rsidR="44C40D11">
              <w:rPr>
                <w:sz w:val="20"/>
                <w:szCs w:val="20"/>
              </w:rPr>
              <w:t xml:space="preserve">_ </w:t>
            </w:r>
            <w:r w:rsidR="00553684">
              <w:rPr>
                <w:sz w:val="20"/>
                <w:szCs w:val="20"/>
              </w:rPr>
              <w:t xml:space="preserve">School (</w:t>
            </w:r>
            <w:r w:rsidR="00553684">
              <w:rPr>
                <w:sz w:val="20"/>
                <w:szCs w:val="20"/>
              </w:rPr>
              <w:t xml:space="preserve">e.g.</w:t>
            </w:r>
            <w:r w:rsidR="00553684">
              <w:rPr>
                <w:sz w:val="20"/>
                <w:szCs w:val="20"/>
              </w:rPr>
              <w:t xml:space="preserve"> radio, TV, mail, </w:t>
            </w:r>
            <w:r w:rsidR="2C000BA8">
              <w:rPr>
                <w:sz w:val="20"/>
                <w:szCs w:val="20"/>
              </w:rPr>
              <w:t>newspaper</w:t>
            </w:r>
            <w:r w:rsidR="00553684">
              <w:rPr>
                <w:sz w:val="20"/>
                <w:szCs w:val="20"/>
              </w:rPr>
              <w:t>)</w:t>
            </w:r>
          </w:p>
          <w:p w:rsidR="0005312D" w:rsidP="00F37B7C" w:rsidRDefault="00553684" w14:paraId="2977C971" w14:textId="1CAC9A7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610AF67E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Communication</w:t>
            </w:r>
          </w:p>
          <w:p w:rsidR="0005312D" w:rsidP="00F37B7C" w:rsidRDefault="00553684" w14:paraId="2977C972" w14:textId="76BF81B5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0BF9DEF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Health centers/clinics</w:t>
            </w:r>
          </w:p>
          <w:p w:rsidR="0005312D" w:rsidP="00F37B7C" w:rsidRDefault="00553684" w14:paraId="2977C973" w14:textId="76AEC9C2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26D949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Churches/chapel</w:t>
            </w:r>
          </w:p>
          <w:p w:rsidR="0005312D" w:rsidP="00F37B7C" w:rsidRDefault="00553684" w14:paraId="2977C974" w14:textId="1404091F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1084618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Hospitals</w:t>
            </w:r>
          </w:p>
          <w:p w:rsidR="0005312D" w:rsidP="00F37B7C" w:rsidRDefault="00553684" w14:paraId="2977C975" w14:textId="7388F70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AC5CC7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Roads</w:t>
            </w:r>
          </w:p>
          <w:p w:rsidR="0005312D" w:rsidP="00F37B7C" w:rsidRDefault="00553684" w14:paraId="2977C976" w14:textId="310BB32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C3188A6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Transportation</w:t>
            </w:r>
          </w:p>
          <w:p w:rsidR="0005312D" w:rsidP="00F37B7C" w:rsidRDefault="00553684" w14:paraId="2977C977" w14:textId="1C2486D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F31B2A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Protected Area</w:t>
            </w:r>
          </w:p>
          <w:p w:rsidR="0005312D" w:rsidP="00F37B7C" w:rsidRDefault="00553684" w14:paraId="2977C978" w14:textId="5261365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3DC495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Others: ___________________________________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79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86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97B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Findings and Observations:</w:t>
            </w:r>
          </w:p>
          <w:p w:rsidR="0005312D" w:rsidP="00F37B7C" w:rsidRDefault="0005312D" w14:paraId="2977C97C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</w:p>
          <w:p w:rsidR="0005312D" w:rsidP="00F37B7C" w:rsidRDefault="0005312D" w14:paraId="2977C97D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</w:p>
          <w:p w:rsidR="00B0545F" w:rsidP="079E2B14" w:rsidRDefault="00B0545F" w14:paraId="26C2D642" w14:textId="77777777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1649D57E" w14:textId="59F62E90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005312D" w:rsidP="00F37B7C" w:rsidRDefault="0005312D" w14:paraId="2977C97E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</w:p>
          <w:p w:rsidR="0005312D" w:rsidP="079E2B14" w:rsidRDefault="0005312D" w14:paraId="2977C97F" w14:textId="77777777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0D8920B7" w14:textId="0E2E68A7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265A746B" w14:textId="1E1870C2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46198014" w14:textId="44DE88E8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005312D" w:rsidP="00F37B7C" w:rsidRDefault="00553684" w14:paraId="2977C980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 and Recommendation:</w:t>
            </w:r>
          </w:p>
          <w:p w:rsidR="079E2B14" w:rsidP="079E2B14" w:rsidRDefault="079E2B14" w14:paraId="6F3CF350" w14:textId="05DFD321">
            <w:pPr>
              <w:pStyle w:val="Normal"/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2FB125E0" w14:textId="617BF7CF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67157935" w14:textId="073F6550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005312D" w:rsidP="079E2B14" w:rsidRDefault="0005312D" w14:paraId="2977C982" w14:textId="77777777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28F551EE" w14:textId="29D2267A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005312D" w:rsidP="00F37B7C" w:rsidRDefault="0005312D" w14:paraId="2977C98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B0545F" w:rsidP="00F37B7C" w:rsidRDefault="00B0545F" w14:paraId="41C885DE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98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985" w14:textId="12536B3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</w:tbl>
    <w:tbl>
      <w:tblPr>
        <w:tblStyle w:val="TableGrid1"/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22"/>
        <w:gridCol w:w="4497"/>
      </w:tblGrid>
      <w:tr w:rsidRPr="00B0545F" w:rsidR="00B0545F" w:rsidTr="00D75779" w14:paraId="4485F479" w14:textId="77777777">
        <w:tc>
          <w:tcPr>
            <w:tcW w:w="4691" w:type="dxa"/>
          </w:tcPr>
          <w:p w:rsidRPr="00B0545F" w:rsidR="00B0545F" w:rsidP="00B0545F" w:rsidRDefault="00B0545F" w14:paraId="60D5C294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  <w:t>Submitted by:</w:t>
            </w:r>
          </w:p>
        </w:tc>
        <w:tc>
          <w:tcPr>
            <w:tcW w:w="4665" w:type="dxa"/>
          </w:tcPr>
          <w:p w:rsidRPr="00B0545F" w:rsidR="00B0545F" w:rsidP="00B0545F" w:rsidRDefault="00B0545F" w14:paraId="0396A008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  <w:t>Reviewed by:</w:t>
            </w:r>
          </w:p>
        </w:tc>
      </w:tr>
      <w:tr w:rsidRPr="00B0545F" w:rsidR="00B0545F" w:rsidTr="00D75779" w14:paraId="22280D1C" w14:textId="77777777">
        <w:tc>
          <w:tcPr>
            <w:tcW w:w="4691" w:type="dxa"/>
          </w:tcPr>
          <w:p w:rsidRPr="00B0545F" w:rsidR="00B0545F" w:rsidP="00B0545F" w:rsidRDefault="00B0545F" w14:paraId="6200AE2E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4F270DF3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284F0B0E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  <w:t>NAME OF INSPECTOR</w:t>
            </w:r>
          </w:p>
          <w:p w:rsidRPr="00B0545F" w:rsidR="00B0545F" w:rsidP="00B0545F" w:rsidRDefault="00B0545F" w14:paraId="7B67E183" w14:textId="77777777">
            <w:pPr>
              <w:ind w:firstLine="0"/>
              <w:jc w:val="left"/>
              <w:rPr>
                <w:rFonts w:ascii="Calibri" w:hAnsi="Calibri" w:eastAsia="Calibri" w:cs="Times New Roman"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sz w:val="20"/>
                <w:szCs w:val="20"/>
              </w:rPr>
              <w:t>Position/Designation of Inspector</w:t>
            </w:r>
          </w:p>
        </w:tc>
        <w:tc>
          <w:tcPr>
            <w:tcW w:w="4665" w:type="dxa"/>
          </w:tcPr>
          <w:p w:rsidRPr="00B0545F" w:rsidR="00B0545F" w:rsidP="00B0545F" w:rsidRDefault="00B0545F" w14:paraId="5B435F17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42A3E2FA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244760B2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  <w:t>NAME OF IMMEDIATE SUPERVISOR</w:t>
            </w:r>
          </w:p>
          <w:p w:rsidRPr="00B0545F" w:rsidR="00B0545F" w:rsidP="00B0545F" w:rsidRDefault="00B0545F" w14:paraId="61555844" w14:textId="77777777">
            <w:pPr>
              <w:ind w:firstLine="0"/>
              <w:jc w:val="left"/>
              <w:rPr>
                <w:rFonts w:ascii="Calibri" w:hAnsi="Calibri" w:eastAsia="Calibri" w:cs="Times New Roman"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sz w:val="20"/>
                <w:szCs w:val="20"/>
              </w:rPr>
              <w:t>Position/Designation of Immediate Supervisor</w:t>
            </w:r>
          </w:p>
        </w:tc>
      </w:tr>
      <w:tr w:rsidRPr="00B0545F" w:rsidR="00B0545F" w:rsidTr="00D75779" w14:paraId="6D6534B4" w14:textId="77777777">
        <w:tc>
          <w:tcPr>
            <w:tcW w:w="4691" w:type="dxa"/>
          </w:tcPr>
          <w:p w:rsidRPr="00B0545F" w:rsidR="00B0545F" w:rsidP="00B0545F" w:rsidRDefault="00B0545F" w14:paraId="758BADEE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</w:p>
          <w:p w:rsidRPr="00B0545F" w:rsidR="00B0545F" w:rsidP="00B0545F" w:rsidRDefault="00B0545F" w14:paraId="0A9C7D99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</w:p>
          <w:p w:rsidRPr="00B0545F" w:rsidR="00B0545F" w:rsidP="00B0545F" w:rsidRDefault="00B0545F" w14:paraId="308B0D0E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  <w:t>Recommending Approval/Noted by:</w:t>
            </w:r>
          </w:p>
        </w:tc>
        <w:tc>
          <w:tcPr>
            <w:tcW w:w="4665" w:type="dxa"/>
          </w:tcPr>
          <w:p w:rsidRPr="00B0545F" w:rsidR="00B0545F" w:rsidP="00B0545F" w:rsidRDefault="00B0545F" w14:paraId="6180ADF2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</w:p>
          <w:p w:rsidRPr="00B0545F" w:rsidR="00B0545F" w:rsidP="00B0545F" w:rsidRDefault="00B0545F" w14:paraId="209E1148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</w:p>
          <w:p w:rsidRPr="00B0545F" w:rsidR="00B0545F" w:rsidP="00B0545F" w:rsidRDefault="00B0545F" w14:paraId="6B09AE00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  <w:t>Approved by/Noted by:</w:t>
            </w:r>
          </w:p>
        </w:tc>
      </w:tr>
      <w:tr w:rsidRPr="00B0545F" w:rsidR="00B0545F" w:rsidTr="00D75779" w14:paraId="56354547" w14:textId="77777777">
        <w:tc>
          <w:tcPr>
            <w:tcW w:w="4691" w:type="dxa"/>
          </w:tcPr>
          <w:p w:rsidRPr="00B0545F" w:rsidR="00B0545F" w:rsidP="00B0545F" w:rsidRDefault="00B0545F" w14:paraId="5EA3BD39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4A9F19D5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54AEF052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  <w:t>ERWIN R. LIZARDO</w:t>
            </w:r>
          </w:p>
          <w:p w:rsidRPr="00B0545F" w:rsidR="00B0545F" w:rsidP="00B0545F" w:rsidRDefault="00B0545F" w14:paraId="564661DD" w14:textId="77777777">
            <w:pPr>
              <w:ind w:firstLine="0"/>
              <w:jc w:val="left"/>
              <w:rPr>
                <w:rFonts w:ascii="Calibri" w:hAnsi="Calibri" w:eastAsia="Calibri" w:cs="Times New Roman"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sz w:val="20"/>
                <w:szCs w:val="20"/>
              </w:rPr>
              <w:t>OIC, AWMS</w:t>
            </w:r>
          </w:p>
        </w:tc>
        <w:tc>
          <w:tcPr>
            <w:tcW w:w="4665" w:type="dxa"/>
          </w:tcPr>
          <w:p w:rsidRPr="00B0545F" w:rsidR="00B0545F" w:rsidP="00B0545F" w:rsidRDefault="00B0545F" w14:paraId="65254096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612BAA82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63392C45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  <w:t>ENGR. DAN GOODWIN S. BORJA</w:t>
            </w:r>
          </w:p>
          <w:p w:rsidRPr="00B0545F" w:rsidR="00B0545F" w:rsidP="00B0545F" w:rsidRDefault="00B0545F" w14:paraId="23643440" w14:textId="77777777">
            <w:pPr>
              <w:ind w:firstLine="0"/>
              <w:jc w:val="left"/>
              <w:rPr>
                <w:rFonts w:ascii="Calibri" w:hAnsi="Calibri" w:eastAsia="Calibri" w:cs="Times New Roman"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sz w:val="20"/>
                <w:szCs w:val="20"/>
              </w:rPr>
              <w:t>OIC-Chief, EMED</w:t>
            </w:r>
          </w:p>
        </w:tc>
      </w:tr>
    </w:tbl>
    <w:p w:rsidR="0005312D" w:rsidP="00F37B7C" w:rsidRDefault="0005312D" w14:paraId="2977C9A2" w14:textId="43A1F6C3">
      <w:pPr>
        <w:spacing w:after="0"/>
        <w:ind w:firstLine="0"/>
        <w:rPr>
          <w:sz w:val="20"/>
          <w:szCs w:val="20"/>
        </w:rPr>
      </w:pPr>
    </w:p>
    <w:sectPr w:rsidR="0005312D" w:rsidSect="00B0545F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type w:val="continuous"/>
      <w:pgSz w:w="12240" w:h="15840" w:orient="portrait" w:code="1"/>
      <w:pgMar w:top="1712" w:right="1440" w:bottom="1077" w:left="1077" w:header="1077" w:footer="720" w:gutter="0"/>
      <w:pgNumType w:start="6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3A64" w:rsidRDefault="00AE3A64" w14:paraId="3936A30C" w14:textId="77777777">
      <w:pPr>
        <w:spacing w:after="0" w:line="240" w:lineRule="auto"/>
      </w:pPr>
      <w:r>
        <w:separator/>
      </w:r>
    </w:p>
  </w:endnote>
  <w:endnote w:type="continuationSeparator" w:id="0">
    <w:p w:rsidR="00AE3A64" w:rsidRDefault="00AE3A64" w14:paraId="78FA79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Courier New"/>
    <w:charset w:val="00"/>
    <w:family w:val="auto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312D" w:rsidRDefault="0005312D" w14:paraId="2977C9AC" w14:textId="77777777">
    <w:pPr>
      <w:pStyle w:val="Footer"/>
      <w:tabs>
        <w:tab w:val="clear" w:pos="4680"/>
        <w:tab w:val="clear" w:pos="9360"/>
      </w:tabs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312D" w:rsidRDefault="0005312D" w14:paraId="2977C9AE" w14:textId="77777777">
    <w:pPr>
      <w:pStyle w:val="Footer"/>
      <w:tabs>
        <w:tab w:val="clear" w:pos="4680"/>
        <w:tab w:val="clear" w:pos="9360"/>
      </w:tabs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3A64" w:rsidRDefault="00AE3A64" w14:paraId="3E150BFB" w14:textId="77777777">
      <w:pPr>
        <w:spacing w:after="0" w:line="240" w:lineRule="auto"/>
      </w:pPr>
      <w:r>
        <w:separator/>
      </w:r>
    </w:p>
  </w:footnote>
  <w:footnote w:type="continuationSeparator" w:id="0">
    <w:p w:rsidR="00AE3A64" w:rsidRDefault="00AE3A64" w14:paraId="73A978C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0545F" w:rsidR="00B0545F" w:rsidP="00B0545F" w:rsidRDefault="00B0545F" w14:paraId="65F68F20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noProof/>
        <w:sz w:val="22"/>
      </w:rPr>
      <w:drawing>
        <wp:anchor distT="0" distB="0" distL="114300" distR="114300" simplePos="0" relativeHeight="251656192" behindDoc="0" locked="0" layoutInCell="1" allowOverlap="1" wp14:anchorId="4AEF9D60" wp14:editId="5F57EB69">
          <wp:simplePos x="0" y="0"/>
          <wp:positionH relativeFrom="column">
            <wp:posOffset>401320</wp:posOffset>
          </wp:positionH>
          <wp:positionV relativeFrom="paragraph">
            <wp:posOffset>-284929</wp:posOffset>
          </wp:positionV>
          <wp:extent cx="1010916" cy="1010730"/>
          <wp:effectExtent l="0" t="0" r="0" b="0"/>
          <wp:wrapNone/>
          <wp:docPr id="6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0545F">
      <w:rPr>
        <w:rFonts w:ascii="Calibri" w:hAnsi="Calibri" w:eastAsia="Calibri" w:cs="Times New Roman"/>
        <w:b/>
        <w:sz w:val="20"/>
        <w:szCs w:val="20"/>
      </w:rPr>
      <w:t>Republic of the Philippines</w:t>
    </w:r>
  </w:p>
  <w:p w:rsidRPr="00B0545F" w:rsidR="00B0545F" w:rsidP="00B0545F" w:rsidRDefault="00B0545F" w14:paraId="3EDDA62D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ENVIRONMENTAL MANAGEMENT BUREAU</w:t>
    </w:r>
  </w:p>
  <w:p w:rsidRPr="00B0545F" w:rsidR="00B0545F" w:rsidP="00B0545F" w:rsidRDefault="00B0545F" w14:paraId="583CE73C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ENVIRONMENTAL MONITORING AND ENFORCEMENT DIVISION</w:t>
    </w:r>
  </w:p>
  <w:p w:rsidRPr="00B0545F" w:rsidR="00B0545F" w:rsidP="00B0545F" w:rsidRDefault="00B0545F" w14:paraId="337FCF4D" w14:textId="77777777">
    <w:pPr>
      <w:tabs>
        <w:tab w:val="center" w:pos="4680"/>
        <w:tab w:val="right" w:pos="9360"/>
      </w:tabs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WATER AND AIR QUALITY MANAGEMENT SECTION</w:t>
    </w:r>
  </w:p>
  <w:p w:rsidRPr="00B0545F" w:rsidR="00B0545F" w:rsidP="00B0545F" w:rsidRDefault="00215C65" w14:paraId="49408308" w14:textId="20BE0C59">
    <w:pPr>
      <w:tabs>
        <w:tab w:val="center" w:pos="4680"/>
        <w:tab w:val="right" w:pos="9360"/>
      </w:tabs>
      <w:spacing w:after="0" w:line="240" w:lineRule="auto"/>
      <w:ind w:firstLine="0"/>
      <w:jc w:val="center"/>
      <w:rPr>
        <w:rFonts w:ascii="Calibri" w:hAnsi="Calibri" w:eastAsia="Calibri" w:cs="Times New Roman"/>
        <w:sz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CEA26F" wp14:editId="4CACEAF1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7691755" cy="64770"/>
              <wp:effectExtent l="0" t="0" r="4445" b="0"/>
              <wp:wrapNone/>
              <wp:docPr id="89554731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1755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1EC6192">
            <v:rect id="Rectangle 2" style="position:absolute;margin-left:554.45pt;margin-top:7.85pt;width:605.65pt;height:5.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144E3F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05312D" w:rsidRDefault="00215C65" w14:paraId="2977C9AB" w14:textId="3CFD5C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977C9AF" wp14:editId="39EC6577">
              <wp:simplePos x="0" y="0"/>
              <wp:positionH relativeFrom="column">
                <wp:posOffset>5957570</wp:posOffset>
              </wp:positionH>
              <wp:positionV relativeFrom="paragraph">
                <wp:posOffset>-51435</wp:posOffset>
              </wp:positionV>
              <wp:extent cx="1257300" cy="299085"/>
              <wp:effectExtent l="80645" t="72390" r="5080" b="9525"/>
              <wp:wrapNone/>
              <wp:docPr id="18972071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0" cy="29908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>
                            <a:alpha val="50000"/>
                          </a:srgbClr>
                        </a:outerShdw>
                      </a:effectLst>
                    </wps:spPr>
                    <wps:txbx>
                      <w:txbxContent>
                        <w:p w:rsidR="0005312D" w:rsidRDefault="0005312D" w14:paraId="2977C9B6" w14:textId="77777777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ind w:firstLine="259"/>
                            <w:jc w:val="left"/>
                          </w:pPr>
                        </w:p>
                        <w:p w:rsidR="0005312D" w:rsidRDefault="0005312D" w14:paraId="2977C9B7" w14:textId="77777777">
                          <w:pPr>
                            <w:ind w:firstLine="9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D1A6F4D">
            <v:shapetype id="_x0000_t202" coordsize="21600,21600" o:spt="202" path="m,l,21600r21600,l21600,xe" w14:anchorId="2977C9AF">
              <v:stroke joinstyle="miter"/>
              <v:path gradientshapeok="t" o:connecttype="rect"/>
            </v:shapetype>
            <v:shape id="Text Box 5" style="position:absolute;left:0;text-align:left;margin-left:469.1pt;margin-top:-4.05pt;width:99pt;height:2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color="black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">
              <v:shadow on="t" opacity=".5" offset="-6pt,-6pt"/>
              <v:textbox>
                <w:txbxContent>
                  <w:p w:rsidR="0005312D" w:rsidRDefault="0005312D" w14:paraId="0A37501D" w14:textId="77777777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ind w:firstLine="259"/>
                      <w:jc w:val="left"/>
                    </w:pPr>
                  </w:p>
                  <w:p w:rsidR="0005312D" w:rsidRDefault="0005312D" w14:paraId="5DAB6C7B" w14:textId="77777777">
                    <w:pPr>
                      <w:ind w:firstLine="90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77C9B0" wp14:editId="6B80C05E">
              <wp:simplePos x="0" y="0"/>
              <wp:positionH relativeFrom="column">
                <wp:posOffset>-8255</wp:posOffset>
              </wp:positionH>
              <wp:positionV relativeFrom="paragraph">
                <wp:posOffset>-36195</wp:posOffset>
              </wp:positionV>
              <wp:extent cx="5965825" cy="299085"/>
              <wp:effectExtent l="1270" t="1905" r="0" b="3810"/>
              <wp:wrapNone/>
              <wp:docPr id="188265446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582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312D" w:rsidRDefault="00553684" w14:paraId="2977C9B8" w14:textId="77777777">
                          <w:pPr>
                            <w:ind w:right="259" w:firstLine="0"/>
                            <w:jc w:val="right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EMB </w:t>
                          </w:r>
                          <w:r>
                            <w:rPr>
                              <w:rFonts w:cs="Arial"/>
                              <w:b/>
                              <w:smallCaps/>
                              <w:sz w:val="20"/>
                              <w:szCs w:val="20"/>
                            </w:rPr>
                            <w:t>Manual of Uniform Procedure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AA412E7">
            <v:shape id="Text Box 6" style="position:absolute;left:0;text-align:left;margin-left:-.65pt;margin-top:-2.85pt;width:469.75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" w14:anchorId="2977C9B0">
              <v:textbox>
                <w:txbxContent>
                  <w:p w:rsidR="0005312D" w:rsidRDefault="00553684" w14:paraId="6288F1FF" w14:textId="77777777">
                    <w:pPr>
                      <w:ind w:right="259" w:firstLine="0"/>
                      <w:jc w:val="right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 xml:space="preserve">EMB </w:t>
                    </w:r>
                    <w:r>
                      <w:rPr>
                        <w:rFonts w:cs="Arial"/>
                        <w:b/>
                        <w:smallCaps/>
                        <w:sz w:val="20"/>
                        <w:szCs w:val="20"/>
                      </w:rPr>
                      <w:t>Manual of Uniform Procedure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0545F" w:rsidR="00B0545F" w:rsidP="00B0545F" w:rsidRDefault="00B0545F" w14:paraId="44DEF0E6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noProof/>
        <w:sz w:val="22"/>
      </w:rPr>
      <w:drawing>
        <wp:anchor distT="0" distB="0" distL="114300" distR="114300" simplePos="0" relativeHeight="251655168" behindDoc="0" locked="0" layoutInCell="1" allowOverlap="1" wp14:anchorId="26961FBF" wp14:editId="4AEF16A0">
          <wp:simplePos x="0" y="0"/>
          <wp:positionH relativeFrom="column">
            <wp:posOffset>1270</wp:posOffset>
          </wp:positionH>
          <wp:positionV relativeFrom="paragraph">
            <wp:posOffset>-422593</wp:posOffset>
          </wp:positionV>
          <wp:extent cx="1010916" cy="1010730"/>
          <wp:effectExtent l="0" t="0" r="0" b="0"/>
          <wp:wrapNone/>
          <wp:docPr id="1702731807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0545F">
      <w:rPr>
        <w:rFonts w:ascii="Calibri" w:hAnsi="Calibri" w:eastAsia="Calibri" w:cs="Times New Roman"/>
        <w:b/>
        <w:sz w:val="20"/>
        <w:szCs w:val="20"/>
      </w:rPr>
      <w:t>Republic of the Philippines</w:t>
    </w:r>
  </w:p>
  <w:p w:rsidRPr="00B0545F" w:rsidR="00B0545F" w:rsidP="00B0545F" w:rsidRDefault="00B0545F" w14:paraId="37CC89A3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ENVIRONMENTAL MANAGEMENT BUREAU</w:t>
    </w:r>
  </w:p>
  <w:p w:rsidRPr="00B0545F" w:rsidR="00B0545F" w:rsidP="00B0545F" w:rsidRDefault="00B0545F" w14:paraId="3CC90323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ENVIRONMENTAL MONITORING AND ENFORCEMENT DIVISION</w:t>
    </w:r>
  </w:p>
  <w:p w:rsidRPr="00B0545F" w:rsidR="00B0545F" w:rsidP="00B0545F" w:rsidRDefault="00B0545F" w14:paraId="068A3627" w14:textId="77777777">
    <w:pPr>
      <w:tabs>
        <w:tab w:val="center" w:pos="4680"/>
        <w:tab w:val="right" w:pos="9360"/>
      </w:tabs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WATER AND AIR QUALITY MANAGEMENT SECTION</w:t>
    </w:r>
  </w:p>
  <w:p w:rsidRPr="00B0545F" w:rsidR="0005312D" w:rsidP="00B0545F" w:rsidRDefault="00215C65" w14:paraId="2977C9AD" w14:textId="2BBFE53C">
    <w:pPr>
      <w:tabs>
        <w:tab w:val="center" w:pos="4680"/>
        <w:tab w:val="right" w:pos="9360"/>
      </w:tabs>
      <w:spacing w:after="0" w:line="240" w:lineRule="auto"/>
      <w:ind w:firstLine="0"/>
      <w:jc w:val="center"/>
      <w:rPr>
        <w:rFonts w:ascii="Calibri" w:hAnsi="Calibri" w:eastAsia="Calibri" w:cs="Times New Roman"/>
        <w:sz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E54C3F" wp14:editId="2D3D8263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7691755" cy="64770"/>
              <wp:effectExtent l="0" t="0" r="4445" b="0"/>
              <wp:wrapNone/>
              <wp:docPr id="74679199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1755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D63CDFC">
            <v:rect id="Rectangle 1" style="position:absolute;margin-left:554.45pt;margin-top:7.85pt;width:605.65pt;height:5.1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6D14C0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mirrorMargins/>
  <w:proofState w:spelling="clean" w:grammar="dirty"/>
  <w:attachedTemplate r:id="rId1"/>
  <w:trackRevisions w:val="false"/>
  <w:defaultTabStop w:val="252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BF"/>
    <w:rsid w:val="000413BA"/>
    <w:rsid w:val="000446FF"/>
    <w:rsid w:val="0005312D"/>
    <w:rsid w:val="0006688F"/>
    <w:rsid w:val="000A4FFB"/>
    <w:rsid w:val="00131C86"/>
    <w:rsid w:val="00164DFF"/>
    <w:rsid w:val="001A246E"/>
    <w:rsid w:val="001D3DB5"/>
    <w:rsid w:val="001E10FE"/>
    <w:rsid w:val="00215C65"/>
    <w:rsid w:val="002843E0"/>
    <w:rsid w:val="002929C6"/>
    <w:rsid w:val="002A0B50"/>
    <w:rsid w:val="002F2049"/>
    <w:rsid w:val="00315A19"/>
    <w:rsid w:val="00324581"/>
    <w:rsid w:val="003371BE"/>
    <w:rsid w:val="00340695"/>
    <w:rsid w:val="003462DE"/>
    <w:rsid w:val="0034701B"/>
    <w:rsid w:val="00370D4B"/>
    <w:rsid w:val="003773B4"/>
    <w:rsid w:val="003D49FE"/>
    <w:rsid w:val="003E0C48"/>
    <w:rsid w:val="003E2A4F"/>
    <w:rsid w:val="00420B07"/>
    <w:rsid w:val="00437290"/>
    <w:rsid w:val="0045491D"/>
    <w:rsid w:val="00475815"/>
    <w:rsid w:val="004B3959"/>
    <w:rsid w:val="004E4B2E"/>
    <w:rsid w:val="00544D13"/>
    <w:rsid w:val="00553684"/>
    <w:rsid w:val="00561130"/>
    <w:rsid w:val="00571794"/>
    <w:rsid w:val="00590E01"/>
    <w:rsid w:val="00597FA6"/>
    <w:rsid w:val="005C5989"/>
    <w:rsid w:val="005F18BC"/>
    <w:rsid w:val="005F43FF"/>
    <w:rsid w:val="006420ED"/>
    <w:rsid w:val="00642988"/>
    <w:rsid w:val="00682C89"/>
    <w:rsid w:val="00683BA3"/>
    <w:rsid w:val="00684F28"/>
    <w:rsid w:val="006C22B7"/>
    <w:rsid w:val="006C6921"/>
    <w:rsid w:val="006F62CD"/>
    <w:rsid w:val="0071374F"/>
    <w:rsid w:val="00713D7E"/>
    <w:rsid w:val="007140BF"/>
    <w:rsid w:val="00732D39"/>
    <w:rsid w:val="00743845"/>
    <w:rsid w:val="007737BD"/>
    <w:rsid w:val="007C6B06"/>
    <w:rsid w:val="0084769F"/>
    <w:rsid w:val="0085221E"/>
    <w:rsid w:val="00861F43"/>
    <w:rsid w:val="00877087"/>
    <w:rsid w:val="0089542E"/>
    <w:rsid w:val="008A54FB"/>
    <w:rsid w:val="009004EB"/>
    <w:rsid w:val="00911C3D"/>
    <w:rsid w:val="009432CB"/>
    <w:rsid w:val="00966BE8"/>
    <w:rsid w:val="009722B3"/>
    <w:rsid w:val="0097659F"/>
    <w:rsid w:val="0098278C"/>
    <w:rsid w:val="00984793"/>
    <w:rsid w:val="009961F4"/>
    <w:rsid w:val="00996602"/>
    <w:rsid w:val="009F23C9"/>
    <w:rsid w:val="00A04DC4"/>
    <w:rsid w:val="00A148C1"/>
    <w:rsid w:val="00A15BC3"/>
    <w:rsid w:val="00A222AC"/>
    <w:rsid w:val="00A94F31"/>
    <w:rsid w:val="00AA7A68"/>
    <w:rsid w:val="00AA7D4D"/>
    <w:rsid w:val="00AC7DB7"/>
    <w:rsid w:val="00AE1E2F"/>
    <w:rsid w:val="00AE3A64"/>
    <w:rsid w:val="00B0545F"/>
    <w:rsid w:val="00B719BC"/>
    <w:rsid w:val="00BB31EE"/>
    <w:rsid w:val="00BC79EF"/>
    <w:rsid w:val="00C02B27"/>
    <w:rsid w:val="00C053CC"/>
    <w:rsid w:val="00C767D9"/>
    <w:rsid w:val="00C83A2E"/>
    <w:rsid w:val="00CA3A4A"/>
    <w:rsid w:val="00D24502"/>
    <w:rsid w:val="00D25BD0"/>
    <w:rsid w:val="00D450BF"/>
    <w:rsid w:val="00D5042A"/>
    <w:rsid w:val="00D64D3E"/>
    <w:rsid w:val="00D95946"/>
    <w:rsid w:val="00DB6591"/>
    <w:rsid w:val="00DC4A36"/>
    <w:rsid w:val="00E0609C"/>
    <w:rsid w:val="00E260E1"/>
    <w:rsid w:val="00E72C63"/>
    <w:rsid w:val="00E733E0"/>
    <w:rsid w:val="00E84AD0"/>
    <w:rsid w:val="00E94623"/>
    <w:rsid w:val="00EB15D0"/>
    <w:rsid w:val="00F01407"/>
    <w:rsid w:val="00F37B7C"/>
    <w:rsid w:val="00F921D6"/>
    <w:rsid w:val="00FE75BE"/>
    <w:rsid w:val="04D645FE"/>
    <w:rsid w:val="05289DC6"/>
    <w:rsid w:val="05A4CEEC"/>
    <w:rsid w:val="05E1E7E3"/>
    <w:rsid w:val="079E2B14"/>
    <w:rsid w:val="09A2A2F9"/>
    <w:rsid w:val="09F85A8E"/>
    <w:rsid w:val="0B3B444D"/>
    <w:rsid w:val="0C0AC998"/>
    <w:rsid w:val="0C3C625D"/>
    <w:rsid w:val="0CD3EA54"/>
    <w:rsid w:val="0EAF9E48"/>
    <w:rsid w:val="0EB6E9C3"/>
    <w:rsid w:val="0EFA5223"/>
    <w:rsid w:val="0F5FBE7E"/>
    <w:rsid w:val="109C5E53"/>
    <w:rsid w:val="10BF9DEF"/>
    <w:rsid w:val="11963980"/>
    <w:rsid w:val="12BA47FC"/>
    <w:rsid w:val="12FAEB8D"/>
    <w:rsid w:val="1466116A"/>
    <w:rsid w:val="148C70BD"/>
    <w:rsid w:val="150D0B41"/>
    <w:rsid w:val="153FDBDA"/>
    <w:rsid w:val="176CA882"/>
    <w:rsid w:val="17E87973"/>
    <w:rsid w:val="19269A19"/>
    <w:rsid w:val="192733D1"/>
    <w:rsid w:val="1A266DC5"/>
    <w:rsid w:val="1AC5CC7A"/>
    <w:rsid w:val="1B363A4B"/>
    <w:rsid w:val="1D2D28B1"/>
    <w:rsid w:val="1D37A061"/>
    <w:rsid w:val="1E7372DC"/>
    <w:rsid w:val="2027AA6D"/>
    <w:rsid w:val="21084618"/>
    <w:rsid w:val="232D1E30"/>
    <w:rsid w:val="23DC4950"/>
    <w:rsid w:val="2663D692"/>
    <w:rsid w:val="26642415"/>
    <w:rsid w:val="2691AAAB"/>
    <w:rsid w:val="27B130E1"/>
    <w:rsid w:val="27EE6CBB"/>
    <w:rsid w:val="290E19F5"/>
    <w:rsid w:val="298909F2"/>
    <w:rsid w:val="2A47A5C7"/>
    <w:rsid w:val="2AC3ED00"/>
    <w:rsid w:val="2B4B545C"/>
    <w:rsid w:val="2C000BA8"/>
    <w:rsid w:val="2C351E39"/>
    <w:rsid w:val="2DB68D25"/>
    <w:rsid w:val="3003FAD1"/>
    <w:rsid w:val="30257AE2"/>
    <w:rsid w:val="31AB4BAB"/>
    <w:rsid w:val="326D9491"/>
    <w:rsid w:val="362E16E2"/>
    <w:rsid w:val="3633878D"/>
    <w:rsid w:val="376C9C91"/>
    <w:rsid w:val="3772472B"/>
    <w:rsid w:val="39A0590D"/>
    <w:rsid w:val="3AE389A0"/>
    <w:rsid w:val="3B4F8AF0"/>
    <w:rsid w:val="3C3188A6"/>
    <w:rsid w:val="3D7FFB5A"/>
    <w:rsid w:val="3D9B5779"/>
    <w:rsid w:val="3E3B3B07"/>
    <w:rsid w:val="41C287E7"/>
    <w:rsid w:val="4246E643"/>
    <w:rsid w:val="42B490E2"/>
    <w:rsid w:val="43035170"/>
    <w:rsid w:val="44C40D11"/>
    <w:rsid w:val="44F27DF8"/>
    <w:rsid w:val="454D40D8"/>
    <w:rsid w:val="48FF418A"/>
    <w:rsid w:val="4B59F8AE"/>
    <w:rsid w:val="4D9C6567"/>
    <w:rsid w:val="4DE53A5A"/>
    <w:rsid w:val="4E5CD0A0"/>
    <w:rsid w:val="4E67C978"/>
    <w:rsid w:val="4E7E2364"/>
    <w:rsid w:val="531907A1"/>
    <w:rsid w:val="5536AF66"/>
    <w:rsid w:val="55B7CA6B"/>
    <w:rsid w:val="565EBCC2"/>
    <w:rsid w:val="56E02BAA"/>
    <w:rsid w:val="58BA9692"/>
    <w:rsid w:val="591587F9"/>
    <w:rsid w:val="596263D7"/>
    <w:rsid w:val="5993A498"/>
    <w:rsid w:val="59CED492"/>
    <w:rsid w:val="5B9EF0DC"/>
    <w:rsid w:val="5CDEA27E"/>
    <w:rsid w:val="5D505EF3"/>
    <w:rsid w:val="5E15A04B"/>
    <w:rsid w:val="5E82DC0B"/>
    <w:rsid w:val="5F31B2AA"/>
    <w:rsid w:val="5F7E9A63"/>
    <w:rsid w:val="610AF67E"/>
    <w:rsid w:val="61F914A3"/>
    <w:rsid w:val="64056141"/>
    <w:rsid w:val="68CA799C"/>
    <w:rsid w:val="6BBD4C6B"/>
    <w:rsid w:val="6C6A0FB5"/>
    <w:rsid w:val="6FDA0D74"/>
    <w:rsid w:val="72FDDE05"/>
    <w:rsid w:val="73C1003B"/>
    <w:rsid w:val="743A691B"/>
    <w:rsid w:val="7585A2FC"/>
    <w:rsid w:val="75943870"/>
    <w:rsid w:val="770A5AD7"/>
    <w:rsid w:val="77130464"/>
    <w:rsid w:val="771F99E3"/>
    <w:rsid w:val="7919C511"/>
    <w:rsid w:val="7A30D265"/>
    <w:rsid w:val="7B74D630"/>
    <w:rsid w:val="7C19516C"/>
    <w:rsid w:val="7CC12147"/>
    <w:rsid w:val="7DBA5412"/>
    <w:rsid w:val="7E766081"/>
    <w:rsid w:val="7E89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77C893"/>
  <w15:docId w15:val="{A57FF7BE-3E15-4544-A5D9-B9CEED664A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nhideWhenUsed="1" w:qFormat="1"/>
    <w:lsdException w:name="annotation text" w:uiPriority="0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uiPriority="0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ind w:firstLine="720"/>
      <w:jc w:val="both"/>
    </w:pPr>
    <w:rPr>
      <w:sz w:val="24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pPr>
      <w:spacing w:before="240" w:line="360" w:lineRule="auto"/>
      <w:ind w:left="720" w:firstLine="0"/>
    </w:pPr>
    <w:rPr>
      <w:rFonts w:ascii="Cambria" w:hAnsi="Cambria" w:eastAsia="MS Minch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240" w:line="360" w:lineRule="auto"/>
      <w:ind w:left="720" w:firstLine="0"/>
    </w:pPr>
    <w:rPr>
      <w:rFonts w:ascii="Lucida Grande" w:hAnsi="Lucida Grande" w:eastAsia="MS Mincho" w:cs="Times New Roman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link w:val="FootnoteTextChar"/>
    <w:uiPriority w:val="99"/>
    <w:unhideWhenUsed/>
    <w:qFormat/>
    <w:pPr>
      <w:ind w:firstLine="0"/>
      <w:jc w:val="left"/>
    </w:pPr>
    <w:rPr>
      <w:rFonts w:ascii="Calibri" w:hAnsi="Calibri" w:eastAsia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  <w:ind w:firstLine="0"/>
      <w:jc w:val="left"/>
    </w:pPr>
    <w:rPr>
      <w:rFonts w:ascii="Times" w:hAnsi="Times" w:eastAsia="MS Mincho" w:cs="Times New Roman"/>
      <w:sz w:val="20"/>
      <w:szCs w:val="20"/>
    </w:rPr>
  </w:style>
  <w:style w:type="character" w:styleId="CommentReference">
    <w:name w:val="annotation reference"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LineNumber">
    <w:name w:val="line number"/>
    <w:basedOn w:val="DefaultParagraphFont"/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Pr>
      <w:rFonts w:ascii="Cambria" w:hAnsi="Cambria" w:eastAsia="Times New Roman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MediumGrid1-Accent21" w:customStyle="1">
    <w:name w:val="Medium Grid 1 - Accent 21"/>
    <w:basedOn w:val="Normal"/>
    <w:uiPriority w:val="34"/>
    <w:qFormat/>
    <w:pPr>
      <w:spacing w:before="240" w:line="360" w:lineRule="auto"/>
      <w:ind w:left="720" w:firstLine="0"/>
      <w:contextualSpacing/>
    </w:pPr>
    <w:rPr>
      <w:rFonts w:ascii="Cambria" w:hAnsi="Cambria" w:eastAsia="MS Mincho" w:cs="Times New Roman"/>
      <w:szCs w:val="24"/>
      <w:lang w:eastAsia="ja-JP"/>
    </w:rPr>
  </w:style>
  <w:style w:type="paragraph" w:styleId="ColorfulList-Accent11" w:customStyle="1">
    <w:name w:val="Colorful List - Accent 11"/>
    <w:basedOn w:val="Normal"/>
    <w:qFormat/>
    <w:pPr>
      <w:spacing w:before="240" w:line="360" w:lineRule="auto"/>
      <w:ind w:left="720" w:firstLine="0"/>
      <w:contextualSpacing/>
    </w:pPr>
    <w:rPr>
      <w:rFonts w:ascii="Cambria" w:hAnsi="Cambria" w:eastAsia="MS Mincho" w:cs="Times New Roman"/>
      <w:szCs w:val="24"/>
      <w:lang w:eastAsia="ja-JP"/>
    </w:rPr>
  </w:style>
  <w:style w:type="character" w:styleId="CommentTextChar" w:customStyle="1">
    <w:name w:val="Comment Text Char"/>
    <w:basedOn w:val="DefaultParagraphFont"/>
    <w:link w:val="CommentText"/>
    <w:qFormat/>
    <w:rPr>
      <w:rFonts w:ascii="Cambria" w:hAnsi="Cambria" w:eastAsia="MS Mincho" w:cs="Times New Roman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rPr>
      <w:rFonts w:ascii="Cambria" w:hAnsi="Cambria" w:eastAsia="MS Mincho" w:cs="Times New Roman"/>
      <w:b/>
      <w:bCs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Pr>
      <w:rFonts w:ascii="Calibri" w:hAnsi="Calibri" w:eastAsia="Calibri" w:cs="Times New Roman"/>
      <w:sz w:val="20"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Lucida Grande" w:hAnsi="Lucida Grande" w:eastAsia="MS Mincho" w:cs="Times New Roman"/>
      <w:szCs w:val="24"/>
      <w:lang w:eastAsia="ja-JP"/>
    </w:rPr>
  </w:style>
  <w:style w:type="paragraph" w:styleId="Style1" w:customStyle="1">
    <w:name w:val="Style 1"/>
    <w:basedOn w:val="Normal"/>
    <w:uiPriority w:val="99"/>
    <w:pPr>
      <w:widowControl w:val="0"/>
      <w:autoSpaceDE w:val="0"/>
      <w:autoSpaceDN w:val="0"/>
      <w:adjustRightInd w:val="0"/>
      <w:ind w:firstLine="0"/>
      <w:jc w:val="left"/>
    </w:pPr>
    <w:rPr>
      <w:rFonts w:ascii="Times New Roman" w:hAnsi="Times New Roman" w:cs="Times New Roman" w:eastAsiaTheme="minorEastAsia"/>
      <w:szCs w:val="24"/>
    </w:rPr>
  </w:style>
  <w:style w:type="paragraph" w:styleId="NoSpacing">
    <w:name w:val="No Spacing"/>
    <w:uiPriority w:val="1"/>
    <w:qFormat/>
    <w:rPr>
      <w:rFonts w:eastAsiaTheme="minorEastAsia"/>
      <w:sz w:val="22"/>
      <w:szCs w:val="22"/>
      <w:lang w:eastAsia="en-PH"/>
    </w:rPr>
  </w:style>
  <w:style w:type="table" w:styleId="TableGrid1" w:customStyle="1">
    <w:name w:val="Table Grid1"/>
    <w:basedOn w:val="TableNormal"/>
    <w:next w:val="TableGrid"/>
    <w:rsid w:val="00B0545F"/>
    <w:pPr>
      <w:spacing w:after="0" w:line="240" w:lineRule="auto"/>
    </w:pPr>
    <w:rPr>
      <w:sz w:val="22"/>
      <w:szCs w:val="22"/>
      <w:lang w:val="en-P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indows%20User\Desktop\EMB%20Manual\Template-EMB%20Manual%20-%20Appendi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4"/>
    <customShpInfo spid="_x0000_s1029"/>
    <customShpInfo spid="_x0000_s1030"/>
    <customShpInfo spid="_x0000_s1031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Template-EMB%20Manual%20-%20Appendix.dotx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Airene Manalo</dc:creator>
  <lastModifiedBy>Abram Alexander Asi</lastModifiedBy>
  <revision>32</revision>
  <lastPrinted>2016-05-28T00:12:00.0000000Z</lastPrinted>
  <dcterms:created xsi:type="dcterms:W3CDTF">2026-02-04T06:49:00.0000000Z</dcterms:created>
  <dcterms:modified xsi:type="dcterms:W3CDTF">2026-02-04T07:17:36.1561493Z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1033-11.2.0.8684</vt:lpwstr>
  </property>
</Properties>
</file>